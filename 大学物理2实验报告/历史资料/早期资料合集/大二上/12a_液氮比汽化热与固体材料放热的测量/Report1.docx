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67C" w:rsidRPr="0047651D" w:rsidRDefault="009A767C" w:rsidP="009A767C">
      <w:pPr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4011295</wp:posOffset>
            </wp:positionH>
            <wp:positionV relativeFrom="paragraph">
              <wp:posOffset>-182880</wp:posOffset>
            </wp:positionV>
            <wp:extent cx="1266190" cy="467995"/>
            <wp:effectExtent l="19050" t="0" r="0" b="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46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 w:hint="eastAsia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46355</wp:posOffset>
            </wp:positionH>
            <wp:positionV relativeFrom="paragraph">
              <wp:posOffset>-102870</wp:posOffset>
            </wp:positionV>
            <wp:extent cx="478155" cy="482600"/>
            <wp:effectExtent l="19050" t="0" r="0" b="0"/>
            <wp:wrapSquare wrapText="bothSides"/>
            <wp:docPr id="2" name="图片 1" descr="C:\DOCUME~1\lcj\LOCALS~1\Temp\Rar$DR03.765\gif\校徽（透明底）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DOCUME~1\lcj\LOCALS~1\Temp\Rar$DR03.765\gif\校徽（透明底）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 w:hint="eastAsia"/>
          <w:b/>
          <w:sz w:val="44"/>
          <w:szCs w:val="44"/>
        </w:rPr>
        <w:t xml:space="preserve">  </w:t>
      </w:r>
      <w:r w:rsidR="009D00CF">
        <w:rPr>
          <w:rFonts w:ascii="黑体" w:eastAsia="黑体" w:hint="eastAsia"/>
          <w:b/>
          <w:sz w:val="44"/>
          <w:szCs w:val="44"/>
        </w:rPr>
        <w:t xml:space="preserve">  </w:t>
      </w:r>
      <w:r w:rsidRPr="0047651D">
        <w:rPr>
          <w:rFonts w:ascii="黑体" w:eastAsia="黑体" w:hint="eastAsia"/>
          <w:b/>
          <w:sz w:val="44"/>
          <w:szCs w:val="44"/>
        </w:rPr>
        <w:t>实 验</w:t>
      </w:r>
      <w:r w:rsidR="00A65C9C">
        <w:rPr>
          <w:rFonts w:ascii="黑体" w:eastAsia="黑体" w:hint="eastAsia"/>
          <w:b/>
          <w:sz w:val="44"/>
          <w:szCs w:val="44"/>
        </w:rPr>
        <w:t xml:space="preserve"> </w:t>
      </w:r>
      <w:r w:rsidRPr="0047651D">
        <w:rPr>
          <w:rFonts w:ascii="黑体" w:eastAsia="黑体" w:hint="eastAsia"/>
          <w:b/>
          <w:sz w:val="44"/>
          <w:szCs w:val="44"/>
        </w:rPr>
        <w:t xml:space="preserve">报 告 </w:t>
      </w:r>
    </w:p>
    <w:p w:rsidR="009A767C" w:rsidRDefault="009A767C" w:rsidP="009A767C">
      <w:pPr>
        <w:rPr>
          <w:szCs w:val="21"/>
        </w:rPr>
      </w:pPr>
    </w:p>
    <w:p w:rsidR="009A767C" w:rsidRDefault="009A767C" w:rsidP="009A767C">
      <w:pPr>
        <w:rPr>
          <w:szCs w:val="21"/>
        </w:rPr>
      </w:pPr>
      <w:r w:rsidRPr="004360E5">
        <w:rPr>
          <w:rFonts w:hint="eastAsia"/>
          <w:szCs w:val="21"/>
        </w:rPr>
        <w:t>姓</w:t>
      </w:r>
      <w:r>
        <w:rPr>
          <w:rFonts w:hint="eastAsia"/>
          <w:szCs w:val="21"/>
        </w:rPr>
        <w:tab/>
        <w:t xml:space="preserve">  </w:t>
      </w:r>
      <w:r w:rsidRPr="004360E5">
        <w:rPr>
          <w:rFonts w:hint="eastAsia"/>
          <w:szCs w:val="21"/>
        </w:rPr>
        <w:t>名：</w:t>
      </w:r>
      <w:r w:rsidR="0071781F">
        <w:rPr>
          <w:rFonts w:hint="eastAsia"/>
          <w:szCs w:val="21"/>
        </w:rPr>
        <w:t>王航</w:t>
      </w:r>
      <w:r>
        <w:rPr>
          <w:rFonts w:hint="eastAsia"/>
          <w:szCs w:val="21"/>
        </w:rPr>
        <w:tab/>
      </w:r>
      <w:r w:rsidR="002F0B7A">
        <w:rPr>
          <w:rFonts w:hint="eastAsia"/>
          <w:szCs w:val="21"/>
        </w:rPr>
        <w:tab/>
      </w:r>
      <w:r w:rsidR="0071781F">
        <w:rPr>
          <w:rFonts w:hint="eastAsia"/>
          <w:szCs w:val="21"/>
        </w:rPr>
        <w:tab/>
      </w:r>
      <w:r w:rsidR="00CC4EE2">
        <w:rPr>
          <w:rFonts w:hint="eastAsia"/>
          <w:szCs w:val="21"/>
        </w:rPr>
        <w:tab/>
      </w:r>
      <w:r>
        <w:rPr>
          <w:rFonts w:hint="eastAsia"/>
          <w:szCs w:val="21"/>
        </w:rPr>
        <w:t>班</w:t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级：</w:t>
      </w:r>
      <w:r>
        <w:rPr>
          <w:rFonts w:hint="eastAsia"/>
          <w:szCs w:val="21"/>
        </w:rPr>
        <w:t>F0703028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="00CC4EE2">
        <w:rPr>
          <w:rFonts w:hint="eastAsia"/>
          <w:szCs w:val="21"/>
        </w:rPr>
        <w:tab/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号：</w:t>
      </w:r>
      <w:r w:rsidR="000B4923">
        <w:rPr>
          <w:rFonts w:hint="eastAsia"/>
          <w:szCs w:val="21"/>
        </w:rPr>
        <w:t>507030902</w:t>
      </w:r>
      <w:r w:rsidR="0071781F">
        <w:rPr>
          <w:rFonts w:hint="eastAsia"/>
          <w:szCs w:val="21"/>
        </w:rPr>
        <w:t>5</w:t>
      </w:r>
      <w:r>
        <w:rPr>
          <w:rFonts w:hint="eastAsia"/>
          <w:szCs w:val="21"/>
        </w:rPr>
        <w:t xml:space="preserve">  </w:t>
      </w:r>
    </w:p>
    <w:p w:rsidR="009A767C" w:rsidRDefault="009A767C" w:rsidP="009A767C">
      <w:pPr>
        <w:rPr>
          <w:szCs w:val="21"/>
        </w:rPr>
      </w:pPr>
      <w:r>
        <w:rPr>
          <w:rFonts w:hint="eastAsia"/>
          <w:szCs w:val="21"/>
        </w:rPr>
        <w:t>同组姓名：</w:t>
      </w:r>
      <w:r w:rsidR="006E1BCA">
        <w:rPr>
          <w:rFonts w:hint="eastAsia"/>
          <w:szCs w:val="21"/>
        </w:rPr>
        <w:t>石靖鹏</w:t>
      </w:r>
      <w:r w:rsidR="00D4068D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="002F0B7A">
        <w:rPr>
          <w:rFonts w:hint="eastAsia"/>
          <w:szCs w:val="21"/>
        </w:rPr>
        <w:tab/>
      </w:r>
      <w:r>
        <w:rPr>
          <w:rFonts w:hint="eastAsia"/>
          <w:szCs w:val="21"/>
        </w:rPr>
        <w:t>指导老师：</w:t>
      </w:r>
      <w:r w:rsidR="006E1BCA">
        <w:rPr>
          <w:rFonts w:hint="eastAsia"/>
          <w:szCs w:val="21"/>
        </w:rPr>
        <w:t>助教</w:t>
      </w:r>
      <w:r w:rsidR="006E1BCA">
        <w:rPr>
          <w:rFonts w:hint="eastAsia"/>
          <w:szCs w:val="21"/>
        </w:rPr>
        <w:t>14</w:t>
      </w:r>
      <w:r>
        <w:rPr>
          <w:rFonts w:hint="eastAsia"/>
          <w:szCs w:val="21"/>
        </w:rPr>
        <w:tab/>
      </w:r>
      <w:r w:rsidR="00CC4EE2">
        <w:rPr>
          <w:rFonts w:hint="eastAsia"/>
          <w:szCs w:val="21"/>
        </w:rPr>
        <w:tab/>
      </w:r>
      <w:r w:rsidR="00CC4EE2">
        <w:rPr>
          <w:rFonts w:hint="eastAsia"/>
          <w:szCs w:val="21"/>
        </w:rPr>
        <w:tab/>
      </w:r>
      <w:r w:rsidR="0024135D">
        <w:rPr>
          <w:rFonts w:hint="eastAsia"/>
          <w:szCs w:val="21"/>
        </w:rPr>
        <w:t>实验日期：</w:t>
      </w:r>
      <w:r w:rsidR="0071781F">
        <w:rPr>
          <w:rFonts w:hint="eastAsia"/>
          <w:szCs w:val="21"/>
        </w:rPr>
        <w:t>2008.10.15</w:t>
      </w:r>
    </w:p>
    <w:p w:rsidR="009A767C" w:rsidRDefault="009A767C" w:rsidP="009A767C">
      <w:r>
        <w:t>---------------------------------------------------------------------------------------------------------------------------------</w:t>
      </w:r>
    </w:p>
    <w:p w:rsidR="009A767C" w:rsidRDefault="00D977D6" w:rsidP="00010E52">
      <w:pPr>
        <w:jc w:val="center"/>
        <w:rPr>
          <w:rFonts w:ascii="黑体" w:eastAsia="黑体" w:hint="eastAsia"/>
          <w:b/>
          <w:sz w:val="36"/>
          <w:szCs w:val="36"/>
          <w:u w:val="single"/>
        </w:rPr>
      </w:pPr>
      <w:r>
        <w:rPr>
          <w:rFonts w:ascii="黑体" w:eastAsia="黑体" w:hint="eastAsia"/>
          <w:b/>
          <w:sz w:val="36"/>
          <w:szCs w:val="36"/>
          <w:u w:val="single"/>
        </w:rPr>
        <w:t>液氮比汽化热与固体材料放热的测量</w:t>
      </w:r>
    </w:p>
    <w:p w:rsidR="003619E7" w:rsidRPr="00AF6930" w:rsidRDefault="003619E7" w:rsidP="003619E7">
      <w:pPr>
        <w:rPr>
          <w:rFonts w:ascii="黑体" w:eastAsia="黑体"/>
          <w:b/>
          <w:sz w:val="36"/>
          <w:szCs w:val="36"/>
          <w:u w:val="single"/>
        </w:rPr>
      </w:pPr>
      <w:r w:rsidRPr="0015097B">
        <w:rPr>
          <w:rFonts w:ascii="宋体" w:hAnsi="宋体" w:hint="eastAsia"/>
          <w:b/>
          <w:sz w:val="24"/>
          <w:szCs w:val="24"/>
        </w:rPr>
        <w:t>【</w:t>
      </w:r>
      <w:r w:rsidRPr="003619E7">
        <w:rPr>
          <w:rFonts w:ascii="宋体" w:hAnsi="宋体" w:hint="eastAsia"/>
          <w:b/>
          <w:sz w:val="24"/>
          <w:szCs w:val="24"/>
        </w:rPr>
        <w:t>实验目的</w:t>
      </w:r>
      <w:r w:rsidRPr="0015097B">
        <w:rPr>
          <w:rFonts w:ascii="宋体" w:hAnsi="宋体" w:hint="eastAsia"/>
          <w:b/>
          <w:sz w:val="24"/>
          <w:szCs w:val="24"/>
        </w:rPr>
        <w:t>】</w:t>
      </w:r>
    </w:p>
    <w:p w:rsidR="00DC3ECA" w:rsidRDefault="006B3DEC" w:rsidP="00FA6237">
      <w:pPr>
        <w:pStyle w:val="a5"/>
        <w:numPr>
          <w:ilvl w:val="0"/>
          <w:numId w:val="5"/>
        </w:numPr>
        <w:ind w:firstLineChars="0"/>
        <w:rPr>
          <w:rFonts w:asciiTheme="minorHAnsi" w:hAnsiTheme="minorHAnsi"/>
        </w:rPr>
      </w:pPr>
      <w:r>
        <w:rPr>
          <w:rFonts w:asciiTheme="minorHAnsi" w:hAnsiTheme="minorHAnsi" w:hint="eastAsia"/>
        </w:rPr>
        <w:t>了解物质的比汽化热的概念和测量方法；</w:t>
      </w:r>
    </w:p>
    <w:p w:rsidR="006B3DEC" w:rsidRDefault="006B3DEC" w:rsidP="00FA6237">
      <w:pPr>
        <w:pStyle w:val="a5"/>
        <w:numPr>
          <w:ilvl w:val="0"/>
          <w:numId w:val="5"/>
        </w:numPr>
        <w:ind w:firstLineChars="0"/>
        <w:rPr>
          <w:rFonts w:asciiTheme="minorHAnsi" w:hAnsiTheme="minorHAnsi"/>
        </w:rPr>
      </w:pPr>
      <w:r>
        <w:rPr>
          <w:rFonts w:asciiTheme="minorHAnsi" w:hAnsiTheme="minorHAnsi" w:hint="eastAsia"/>
        </w:rPr>
        <w:t>了解固体材料定容比热容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b>
        </m:sSub>
      </m:oMath>
      <w:r>
        <w:rPr>
          <w:rFonts w:asciiTheme="minorHAnsi" w:hAnsiTheme="minorHAnsi" w:hint="eastAsia"/>
        </w:rPr>
        <w:t>与温度的关系，掌握固体材料放热的三种计算方法；</w:t>
      </w:r>
    </w:p>
    <w:p w:rsidR="006B3DEC" w:rsidRPr="00FA6237" w:rsidRDefault="006B3DEC" w:rsidP="00FA6237">
      <w:pPr>
        <w:pStyle w:val="a5"/>
        <w:numPr>
          <w:ilvl w:val="0"/>
          <w:numId w:val="5"/>
        </w:numPr>
        <w:ind w:firstLineChars="0"/>
        <w:rPr>
          <w:rFonts w:asciiTheme="minorHAnsi" w:hAnsiTheme="minorHAnsi"/>
        </w:rPr>
      </w:pPr>
      <w:r>
        <w:rPr>
          <w:rFonts w:asciiTheme="minorHAnsi" w:hAnsiTheme="minorHAnsi" w:hint="eastAsia"/>
        </w:rPr>
        <w:t>了解虚拟仪器的概念和使用。</w:t>
      </w:r>
    </w:p>
    <w:p w:rsidR="0015097B" w:rsidRPr="0015097B" w:rsidRDefault="0015097B" w:rsidP="0015097B">
      <w:pPr>
        <w:rPr>
          <w:rFonts w:ascii="宋体" w:hAnsi="宋体"/>
          <w:b/>
          <w:sz w:val="24"/>
          <w:szCs w:val="24"/>
        </w:rPr>
      </w:pPr>
      <w:r w:rsidRPr="0015097B">
        <w:rPr>
          <w:rFonts w:ascii="宋体" w:hAnsi="宋体" w:hint="eastAsia"/>
          <w:b/>
          <w:sz w:val="24"/>
          <w:szCs w:val="24"/>
        </w:rPr>
        <w:t>【实验原理】</w:t>
      </w:r>
    </w:p>
    <w:p w:rsidR="00502A8E" w:rsidRPr="006A282F" w:rsidRDefault="00502A8E" w:rsidP="00502A8E">
      <w:pPr>
        <w:numPr>
          <w:ilvl w:val="0"/>
          <w:numId w:val="7"/>
        </w:numPr>
        <w:ind w:left="720"/>
        <w:contextualSpacing/>
        <w:rPr>
          <w:rFonts w:asciiTheme="minorHAnsi" w:hAnsiTheme="minorHAnsi"/>
          <w:szCs w:val="21"/>
        </w:rPr>
      </w:pPr>
      <w:r w:rsidRPr="006A282F">
        <w:rPr>
          <w:rFonts w:asciiTheme="minorHAnsi" w:hAnsiTheme="minorHAnsi" w:hint="eastAsia"/>
          <w:szCs w:val="21"/>
        </w:rPr>
        <w:t>汽化热</w:t>
      </w:r>
    </w:p>
    <w:p w:rsidR="00502A8E" w:rsidRPr="00502A8E" w:rsidRDefault="00502A8E" w:rsidP="00502A8E">
      <w:pPr>
        <w:ind w:left="72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物质由液态向气态转化的过程称为汽化，在汽化过程中，</w:t>
      </w:r>
      <w:r w:rsidR="009465BA">
        <w:rPr>
          <w:rFonts w:asciiTheme="minorHAnsi" w:hAnsiTheme="minorHAnsi" w:hint="eastAsia"/>
          <w:szCs w:val="21"/>
        </w:rPr>
        <w:t>分子要克服分子与分子之间的吸引力而做功，因此要吸收一定的能量。宏观上表现为液体的温度下降。</w:t>
      </w:r>
    </w:p>
    <w:p w:rsidR="00502A8E" w:rsidRPr="00502A8E" w:rsidRDefault="00502A8E" w:rsidP="00502A8E">
      <w:pPr>
        <w:ind w:left="72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在一定压强下、保持温度不变时，单位质量的液体转化为气体所需吸收的热量，称为该物质的比汽化热</w:t>
      </w:r>
      <m:oMath>
        <m:r>
          <w:rPr>
            <w:rFonts w:ascii="Cambria Math" w:hAnsi="Cambria Math"/>
            <w:szCs w:val="21"/>
          </w:rPr>
          <m:t>L</m:t>
        </m:r>
      </m:oMath>
      <w:r w:rsidRPr="00502A8E">
        <w:rPr>
          <w:rFonts w:asciiTheme="minorHAnsi" w:hAnsiTheme="minorHAnsi" w:hint="eastAsia"/>
          <w:szCs w:val="21"/>
        </w:rPr>
        <w:t>，有：</w:t>
      </w:r>
    </w:p>
    <w:p w:rsidR="00502A8E" w:rsidRPr="00502A8E" w:rsidRDefault="00502A8E" w:rsidP="00502A8E">
      <w:pPr>
        <w:ind w:left="720"/>
        <w:contextualSpacing/>
        <w:rPr>
          <w:rFonts w:asciiTheme="minorHAnsi" w:hAnsiTheme="minorHAnsi"/>
          <w:i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L=</m:t>
          </m:r>
          <m:f>
            <m:fPr>
              <m:type m:val="lin"/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Q</m:t>
              </m:r>
            </m:num>
            <m:den>
              <m:r>
                <w:rPr>
                  <w:rFonts w:ascii="Cambria Math" w:hAnsi="Cambria Math"/>
                  <w:szCs w:val="21"/>
                </w:rPr>
                <m:t>m</m:t>
              </m:r>
            </m:den>
          </m:f>
        </m:oMath>
      </m:oMathPara>
    </w:p>
    <w:p w:rsidR="00502A8E" w:rsidRPr="00502A8E" w:rsidRDefault="00502A8E" w:rsidP="00502A8E">
      <w:pPr>
        <w:ind w:left="72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比汽化热与液体汽化时的温度有关。</w:t>
      </w:r>
      <w:r w:rsidR="009465BA">
        <w:rPr>
          <w:rFonts w:asciiTheme="minorHAnsi" w:hAnsiTheme="minorHAnsi" w:hint="eastAsia"/>
          <w:szCs w:val="21"/>
        </w:rPr>
        <w:t>这是因为随着温度升高，液相与汽相之间的差别逐渐减小的缘故。</w:t>
      </w:r>
    </w:p>
    <w:p w:rsidR="00502A8E" w:rsidRPr="00047497" w:rsidRDefault="00502A8E" w:rsidP="00502A8E">
      <w:pPr>
        <w:numPr>
          <w:ilvl w:val="0"/>
          <w:numId w:val="7"/>
        </w:numPr>
        <w:ind w:left="720"/>
        <w:contextualSpacing/>
        <w:rPr>
          <w:rFonts w:asciiTheme="minorHAnsi" w:hAnsiTheme="minorHAnsi"/>
          <w:szCs w:val="21"/>
        </w:rPr>
      </w:pPr>
      <w:r w:rsidRPr="00047497">
        <w:rPr>
          <w:rFonts w:asciiTheme="minorHAnsi" w:hAnsiTheme="minorHAnsi" w:hint="eastAsia"/>
          <w:szCs w:val="21"/>
        </w:rPr>
        <w:t>放热量</w:t>
      </w:r>
      <m:oMath>
        <m:r>
          <w:rPr>
            <w:rFonts w:ascii="Cambria Math" w:hAnsi="Cambria Math"/>
            <w:szCs w:val="21"/>
          </w:rPr>
          <m:t>Q</m:t>
        </m:r>
      </m:oMath>
      <w:r w:rsidRPr="00047497">
        <w:rPr>
          <w:rFonts w:asciiTheme="minorHAnsi" w:hAnsiTheme="minorHAnsi" w:hint="eastAsia"/>
          <w:szCs w:val="21"/>
        </w:rPr>
        <w:t>的计算</w:t>
      </w:r>
    </w:p>
    <w:p w:rsidR="00502A8E" w:rsidRPr="00502A8E" w:rsidRDefault="00502A8E" w:rsidP="00502A8E">
      <w:pPr>
        <w:numPr>
          <w:ilvl w:val="0"/>
          <w:numId w:val="8"/>
        </w:numPr>
        <w:ind w:left="108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用焓差计算</w:t>
      </w:r>
    </w:p>
    <w:p w:rsidR="00502A8E" w:rsidRPr="00502A8E" w:rsidRDefault="00502A8E" w:rsidP="00502A8E">
      <w:pPr>
        <w:ind w:left="108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焓</w:t>
      </w:r>
      <m:oMath>
        <m:r>
          <w:rPr>
            <w:rFonts w:ascii="Cambria Math" w:hAnsi="Cambria Math"/>
            <w:szCs w:val="21"/>
          </w:rPr>
          <m:t>H</m:t>
        </m:r>
      </m:oMath>
      <w:r w:rsidRPr="00502A8E">
        <w:rPr>
          <w:rFonts w:asciiTheme="minorHAnsi" w:hAnsiTheme="minorHAnsi" w:hint="eastAsia"/>
          <w:szCs w:val="21"/>
        </w:rPr>
        <w:t>是表示物质内部具有的一种能量的物理量，有：</w:t>
      </w:r>
    </w:p>
    <w:p w:rsidR="00502A8E" w:rsidRPr="00502A8E" w:rsidRDefault="00502A8E" w:rsidP="00502A8E">
      <w:pPr>
        <w:ind w:left="1080"/>
        <w:contextualSpacing/>
        <w:rPr>
          <w:rFonts w:asciiTheme="minorHAnsi" w:hAnsiTheme="minorHAnsi"/>
          <w:i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H=U+PV</m:t>
          </m:r>
        </m:oMath>
      </m:oMathPara>
    </w:p>
    <w:p w:rsidR="00502A8E" w:rsidRPr="00502A8E" w:rsidRDefault="00502A8E" w:rsidP="00502A8E">
      <w:pPr>
        <w:ind w:left="108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其中，</w:t>
      </w:r>
      <m:oMath>
        <m:r>
          <w:rPr>
            <w:rFonts w:ascii="Cambria Math" w:hAnsi="Cambria Math"/>
            <w:szCs w:val="21"/>
          </w:rPr>
          <m:t>U</m:t>
        </m:r>
      </m:oMath>
      <w:r w:rsidRPr="00502A8E">
        <w:rPr>
          <w:rFonts w:asciiTheme="minorHAnsi" w:hAnsiTheme="minorHAnsi" w:hint="eastAsia"/>
          <w:szCs w:val="21"/>
        </w:rPr>
        <w:t>是物质的内能，</w:t>
      </w:r>
      <m:oMath>
        <m:r>
          <w:rPr>
            <w:rFonts w:ascii="Cambria Math" w:hAnsi="Cambria Math"/>
            <w:szCs w:val="21"/>
          </w:rPr>
          <m:t>P</m:t>
        </m:r>
      </m:oMath>
      <w:r w:rsidRPr="00502A8E">
        <w:rPr>
          <w:rFonts w:asciiTheme="minorHAnsi" w:hAnsiTheme="minorHAnsi" w:hint="eastAsia"/>
          <w:szCs w:val="21"/>
        </w:rPr>
        <w:t>是压强，</w:t>
      </w:r>
      <m:oMath>
        <m:r>
          <w:rPr>
            <w:rFonts w:ascii="Cambria Math" w:hAnsi="Cambria Math"/>
            <w:szCs w:val="21"/>
          </w:rPr>
          <m:t>V</m:t>
        </m:r>
      </m:oMath>
      <w:r w:rsidRPr="00502A8E">
        <w:rPr>
          <w:rFonts w:asciiTheme="minorHAnsi" w:hAnsiTheme="minorHAnsi" w:hint="eastAsia"/>
          <w:szCs w:val="21"/>
        </w:rPr>
        <w:t>是体积。</w:t>
      </w:r>
    </w:p>
    <w:p w:rsidR="00502A8E" w:rsidRPr="00502A8E" w:rsidRDefault="00502A8E" w:rsidP="00502A8E">
      <w:pPr>
        <w:ind w:left="108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对于固体来说，</w:t>
      </w:r>
      <m:oMath>
        <m:r>
          <w:rPr>
            <w:rFonts w:ascii="Cambria Math" w:hAnsi="Cambria Math"/>
            <w:szCs w:val="21"/>
          </w:rPr>
          <m:t>PV</m:t>
        </m:r>
      </m:oMath>
      <w:r w:rsidRPr="00502A8E">
        <w:rPr>
          <w:rFonts w:asciiTheme="minorHAnsi" w:hAnsiTheme="minorHAnsi" w:hint="eastAsia"/>
          <w:szCs w:val="21"/>
        </w:rPr>
        <w:t>的变化可以忽略不计，故通过计算焓差可以得到热量的变化。</w:t>
      </w:r>
    </w:p>
    <w:p w:rsidR="00502A8E" w:rsidRPr="00502A8E" w:rsidRDefault="00502A8E" w:rsidP="00502A8E">
      <w:pPr>
        <w:ind w:left="108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铜在不同温度时的比焓为：</w:t>
      </w:r>
    </w:p>
    <w:tbl>
      <w:tblPr>
        <w:tblStyle w:val="a8"/>
        <w:tblW w:w="0" w:type="auto"/>
        <w:tblInd w:w="1080" w:type="dxa"/>
        <w:tblLook w:val="04A0"/>
      </w:tblPr>
      <w:tblGrid>
        <w:gridCol w:w="1197"/>
        <w:gridCol w:w="1197"/>
      </w:tblGrid>
      <w:tr w:rsidR="00502A8E" w:rsidRPr="00502A8E" w:rsidTr="003919B3">
        <w:tc>
          <w:tcPr>
            <w:tcW w:w="0" w:type="auto"/>
          </w:tcPr>
          <w:p w:rsidR="00502A8E" w:rsidRPr="00502A8E" w:rsidRDefault="00502A8E" w:rsidP="00502A8E">
            <w:pPr>
              <w:contextualSpacing/>
              <w:rPr>
                <w:rFonts w:asciiTheme="minorHAnsi" w:hAnsiTheme="minorHAnsi"/>
                <w:szCs w:val="21"/>
              </w:rPr>
            </w:pPr>
            <w:r w:rsidRPr="00502A8E">
              <w:rPr>
                <w:rFonts w:asciiTheme="minorHAnsi" w:hAnsiTheme="minorHAnsi" w:hint="eastAsia"/>
                <w:szCs w:val="21"/>
              </w:rPr>
              <w:t xml:space="preserve">78 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K</m:t>
              </m:r>
            </m:oMath>
          </w:p>
        </w:tc>
        <w:tc>
          <w:tcPr>
            <w:tcW w:w="0" w:type="auto"/>
          </w:tcPr>
          <w:p w:rsidR="00502A8E" w:rsidRPr="00502A8E" w:rsidRDefault="00502A8E" w:rsidP="00502A8E">
            <w:pPr>
              <w:contextualSpacing/>
              <w:rPr>
                <w:rFonts w:asciiTheme="minorHAnsi" w:hAnsiTheme="minorHAnsi"/>
                <w:szCs w:val="21"/>
              </w:rPr>
            </w:pPr>
            <w:r w:rsidRPr="00502A8E">
              <w:rPr>
                <w:rFonts w:asciiTheme="minorHAnsi" w:hAnsiTheme="minorHAnsi" w:hint="eastAsia"/>
                <w:szCs w:val="21"/>
              </w:rPr>
              <w:t xml:space="preserve">300 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K</m:t>
              </m:r>
            </m:oMath>
          </w:p>
        </w:tc>
      </w:tr>
      <w:tr w:rsidR="00502A8E" w:rsidRPr="00502A8E" w:rsidTr="003919B3">
        <w:tc>
          <w:tcPr>
            <w:tcW w:w="0" w:type="auto"/>
          </w:tcPr>
          <w:p w:rsidR="00502A8E" w:rsidRPr="00502A8E" w:rsidRDefault="00502A8E" w:rsidP="00502A8E">
            <w:pPr>
              <w:contextualSpacing/>
              <w:rPr>
                <w:rFonts w:asciiTheme="minorHAnsi" w:hAnsiTheme="minorHAnsi"/>
                <w:szCs w:val="21"/>
              </w:rPr>
            </w:pPr>
            <w:r w:rsidRPr="00502A8E">
              <w:rPr>
                <w:rFonts w:asciiTheme="minorHAnsi" w:hAnsiTheme="minorHAnsi" w:hint="eastAsia"/>
                <w:szCs w:val="21"/>
              </w:rPr>
              <w:t xml:space="preserve">6.02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kg</m:t>
                  </m:r>
                </m:den>
              </m:f>
            </m:oMath>
          </w:p>
        </w:tc>
        <w:tc>
          <w:tcPr>
            <w:tcW w:w="0" w:type="auto"/>
          </w:tcPr>
          <w:p w:rsidR="00502A8E" w:rsidRPr="00502A8E" w:rsidRDefault="00502A8E" w:rsidP="00502A8E">
            <w:pPr>
              <w:contextualSpacing/>
              <w:rPr>
                <w:rFonts w:asciiTheme="minorHAnsi" w:hAnsiTheme="minorHAnsi"/>
                <w:szCs w:val="21"/>
              </w:rPr>
            </w:pPr>
            <w:r w:rsidRPr="00502A8E">
              <w:rPr>
                <w:rFonts w:asciiTheme="minorHAnsi" w:hAnsiTheme="minorHAnsi" w:hint="eastAsia"/>
                <w:szCs w:val="21"/>
              </w:rPr>
              <w:t xml:space="preserve">79.6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kg</m:t>
                  </m:r>
                </m:den>
              </m:f>
            </m:oMath>
          </w:p>
        </w:tc>
      </w:tr>
    </w:tbl>
    <w:p w:rsidR="00502A8E" w:rsidRPr="00502A8E" w:rsidRDefault="00502A8E" w:rsidP="00502A8E">
      <w:pPr>
        <w:ind w:left="1080"/>
        <w:contextualSpacing/>
        <w:rPr>
          <w:rFonts w:asciiTheme="minorHAnsi" w:hAnsiTheme="minorHAnsi"/>
          <w:szCs w:val="21"/>
        </w:rPr>
      </w:pPr>
    </w:p>
    <w:p w:rsidR="00502A8E" w:rsidRPr="00502A8E" w:rsidRDefault="00502A8E" w:rsidP="00502A8E">
      <w:pPr>
        <w:numPr>
          <w:ilvl w:val="0"/>
          <w:numId w:val="8"/>
        </w:numPr>
        <w:ind w:left="108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用比热容计算</w:t>
      </w:r>
    </w:p>
    <w:p w:rsidR="00502A8E" w:rsidRPr="00502A8E" w:rsidRDefault="00502A8E" w:rsidP="00502A8E">
      <w:pPr>
        <w:ind w:left="108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根据比热容的定义，只要知道了铜柱的比热容</w:t>
      </w:r>
      <m:oMath>
        <m:r>
          <w:rPr>
            <w:rFonts w:ascii="Cambria Math" w:hAnsi="Cambria Math"/>
            <w:szCs w:val="21"/>
          </w:rPr>
          <m:t>C</m:t>
        </m:r>
      </m:oMath>
      <w:r w:rsidRPr="00502A8E">
        <w:rPr>
          <w:rFonts w:asciiTheme="minorHAnsi" w:hAnsiTheme="minorHAnsi" w:hint="eastAsia"/>
          <w:szCs w:val="21"/>
        </w:rPr>
        <w:t>和铜柱的质量</w:t>
      </w:r>
      <m:oMath>
        <m:r>
          <w:rPr>
            <w:rFonts w:ascii="Cambria Math" w:hAnsi="Cambria Math"/>
            <w:szCs w:val="21"/>
          </w:rPr>
          <m:t>m</m:t>
        </m:r>
      </m:oMath>
      <w:r w:rsidRPr="00502A8E">
        <w:rPr>
          <w:rFonts w:asciiTheme="minorHAnsi" w:hAnsiTheme="minorHAnsi" w:hint="eastAsia"/>
          <w:szCs w:val="21"/>
        </w:rPr>
        <w:t>，就可以计算出铜柱从室温降到液氮温度所放出的热量，即：</w:t>
      </w:r>
    </w:p>
    <w:p w:rsidR="00502A8E" w:rsidRPr="00502A8E" w:rsidRDefault="00502A8E" w:rsidP="00502A8E">
      <w:pPr>
        <w:ind w:left="1080"/>
        <w:contextualSpacing/>
        <w:rPr>
          <w:rFonts w:asciiTheme="minorHAnsi" w:hAnsiTheme="minorHAnsi"/>
          <w:i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∆Q=Cm∆T</m:t>
          </m:r>
        </m:oMath>
      </m:oMathPara>
    </w:p>
    <w:p w:rsidR="00502A8E" w:rsidRPr="00502A8E" w:rsidRDefault="00502A8E" w:rsidP="00502A8E">
      <w:pPr>
        <w:ind w:left="108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在低温范围内，物质的比热容随温度的下降而减小。</w:t>
      </w:r>
    </w:p>
    <w:p w:rsidR="00502A8E" w:rsidRPr="00502A8E" w:rsidRDefault="00502A8E" w:rsidP="00502A8E">
      <w:pPr>
        <w:ind w:left="1080"/>
        <w:contextualSpacing/>
        <w:rPr>
          <w:rFonts w:asciiTheme="minorHAnsi" w:hAnsiTheme="minorHAnsi"/>
          <w:szCs w:val="21"/>
        </w:rPr>
      </w:pPr>
    </w:p>
    <w:p w:rsidR="00502A8E" w:rsidRDefault="00502A8E" w:rsidP="00502A8E">
      <w:pPr>
        <w:numPr>
          <w:ilvl w:val="0"/>
          <w:numId w:val="8"/>
        </w:numPr>
        <w:ind w:left="108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用德拜的固体比热容模型计算</w:t>
      </w:r>
    </w:p>
    <w:p w:rsidR="00502A8E" w:rsidRPr="00502A8E" w:rsidRDefault="003C664F" w:rsidP="00502A8E">
      <w:pPr>
        <w:ind w:left="1080"/>
        <w:contextualSpacing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德拜的固体定容比热容模型能较好地反映出固体定容比热容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b>
        </m:sSub>
      </m:oMath>
      <w:r>
        <w:rPr>
          <w:rFonts w:asciiTheme="minorHAnsi" w:hAnsiTheme="minorHAnsi" w:hint="eastAsia"/>
        </w:rPr>
        <w:t>与温度的变化规律。</w:t>
      </w:r>
      <w:r w:rsidR="00502A8E" w:rsidRPr="00502A8E">
        <w:rPr>
          <w:rFonts w:asciiTheme="minorHAnsi" w:hAnsiTheme="minorHAnsi" w:hint="eastAsia"/>
          <w:szCs w:val="21"/>
        </w:rPr>
        <w:t>在德拜模型中，固体的内能可以表示为：</w:t>
      </w:r>
    </w:p>
    <w:p w:rsidR="00502A8E" w:rsidRPr="00502A8E" w:rsidRDefault="00502A8E" w:rsidP="00502A8E">
      <w:pPr>
        <w:ind w:left="1080"/>
        <w:contextualSpacing/>
        <w:rPr>
          <w:rFonts w:asciiTheme="minorHAnsi" w:hAnsiTheme="minorHAnsi"/>
          <w:i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U=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9Nk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4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3</m:t>
                  </m:r>
                </m:sup>
              </m:sSubSup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Cs w:val="21"/>
                    </w:rPr>
                    <m:t>-1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d</m:t>
              </m:r>
              <m:r>
                <w:rPr>
                  <w:rFonts w:ascii="Cambria Math" w:hAnsi="Cambria Math"/>
                  <w:szCs w:val="21"/>
                </w:rPr>
                <m:t>x</m:t>
              </m:r>
            </m:e>
          </m:nary>
        </m:oMath>
      </m:oMathPara>
    </w:p>
    <w:p w:rsidR="00502A8E" w:rsidRDefault="00502A8E" w:rsidP="00502A8E">
      <w:pPr>
        <w:ind w:left="1080"/>
        <w:contextualSpacing/>
        <w:rPr>
          <w:rFonts w:asciiTheme="minorHAnsi" w:hAnsiTheme="minorHAnsi"/>
          <w:szCs w:val="21"/>
        </w:rPr>
      </w:pPr>
      <w:r w:rsidRPr="00502A8E">
        <w:rPr>
          <w:rFonts w:asciiTheme="minorHAnsi" w:hAnsiTheme="minorHAnsi" w:hint="eastAsia"/>
          <w:szCs w:val="21"/>
        </w:rPr>
        <w:t>其中</w:t>
      </w:r>
      <w:r w:rsidR="003E2102">
        <w:rPr>
          <w:rFonts w:asciiTheme="minorHAnsi" w:hAnsiTheme="minorHAnsi" w:hint="eastAsia"/>
          <w:szCs w:val="21"/>
        </w:rPr>
        <w:t>，</w:t>
      </w:r>
      <m:oMath>
        <m:r>
          <w:rPr>
            <w:rFonts w:ascii="Cambria Math" w:hAnsi="Cambria Math"/>
            <w:szCs w:val="21"/>
          </w:rPr>
          <m:t>N</m:t>
        </m:r>
      </m:oMath>
      <w:r w:rsidR="003E2102">
        <w:rPr>
          <w:rFonts w:asciiTheme="minorHAnsi" w:hAnsiTheme="minorHAnsi" w:hint="eastAsia"/>
          <w:szCs w:val="21"/>
        </w:rPr>
        <w:t>是阿伏伽德罗常数</w:t>
      </w:r>
      <w:r w:rsidRPr="00502A8E">
        <w:rPr>
          <w:rFonts w:asciiTheme="minorHAnsi" w:hAnsiTheme="minorHAnsi" w:hint="eastAsia"/>
          <w:szCs w:val="21"/>
        </w:rPr>
        <w:t>，</w:t>
      </w:r>
      <m:oMath>
        <m:r>
          <w:rPr>
            <w:rFonts w:ascii="Cambria Math" w:hAnsi="Cambria Math"/>
            <w:szCs w:val="21"/>
          </w:rPr>
          <m:t>N=6.02</m:t>
        </m:r>
        <m:r>
          <m:rPr>
            <m:sty m:val="p"/>
          </m:rPr>
          <w:rPr>
            <w:rFonts w:ascii="Cambria Math" w:hAnsi="Cambria Math"/>
            <w:szCs w:val="21"/>
          </w:rPr>
          <m:t>×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23</m:t>
            </m:r>
          </m:sup>
        </m:sSup>
        <m:r>
          <m:rPr>
            <m:sty m:val="p"/>
          </m:rPr>
          <w:rPr>
            <w:rFonts w:ascii="Cambria Math" w:hAnsi="Cambria Math"/>
            <w:szCs w:val="21"/>
          </w:rPr>
          <m:t xml:space="preserve"> mol</m:t>
        </m:r>
      </m:oMath>
      <w:r w:rsidR="003E2102">
        <w:rPr>
          <w:rFonts w:asciiTheme="minorHAnsi" w:hAnsiTheme="minorHAnsi" w:hint="eastAsia"/>
          <w:szCs w:val="21"/>
        </w:rPr>
        <w:t>，</w:t>
      </w:r>
      <m:oMath>
        <m:r>
          <w:rPr>
            <w:rFonts w:ascii="Cambria Math" w:hAnsi="Cambria Math"/>
            <w:szCs w:val="21"/>
          </w:rPr>
          <m:t>k</m:t>
        </m:r>
      </m:oMath>
      <w:r w:rsidR="003E2102">
        <w:rPr>
          <w:rFonts w:asciiTheme="minorHAnsi" w:hAnsiTheme="minorHAnsi" w:hint="eastAsia"/>
          <w:szCs w:val="21"/>
        </w:rPr>
        <w:t>是波尔兹曼常数</w:t>
      </w:r>
      <w:r w:rsidRPr="00502A8E">
        <w:rPr>
          <w:rFonts w:asciiTheme="minorHAnsi" w:hAnsiTheme="minorHAnsi" w:hint="eastAsia"/>
          <w:szCs w:val="21"/>
        </w:rPr>
        <w:t>，</w:t>
      </w:r>
      <m:oMath>
        <m:r>
          <w:rPr>
            <w:rFonts w:ascii="Cambria Math" w:hAnsi="Cambria Math"/>
            <w:szCs w:val="21"/>
          </w:rPr>
          <w:lastRenderedPageBreak/>
          <m:t>k=1.38</m:t>
        </m:r>
        <m:r>
          <m:rPr>
            <m:sty m:val="p"/>
          </m:rPr>
          <w:rPr>
            <w:rFonts w:ascii="Cambria Math" w:hAnsi="Cambria Math"/>
            <w:szCs w:val="21"/>
          </w:rPr>
          <m:t>×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-23</m:t>
            </m:r>
          </m:sup>
        </m:sSup>
        <m:r>
          <m:rPr>
            <m:sty m:val="p"/>
          </m:rPr>
          <w:rPr>
            <w:rFonts w:ascii="Cambria Math" w:hAnsi="Cambria Math"/>
            <w:szCs w:val="21"/>
          </w:rPr>
          <m:t xml:space="preserve"> J∙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-1</m:t>
            </m:r>
          </m:sup>
        </m:sSup>
      </m:oMath>
      <w:r w:rsidRPr="00502A8E">
        <w:rPr>
          <w:rFonts w:asciiTheme="minorHAnsi" w:hAnsiTheme="minorHAnsi" w:hint="eastAsia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D</m:t>
            </m:r>
          </m:sub>
        </m:sSub>
      </m:oMath>
      <w:r w:rsidR="005C653C">
        <w:rPr>
          <w:rFonts w:asciiTheme="minorHAnsi" w:hAnsiTheme="minorHAnsi" w:hint="eastAsia"/>
          <w:szCs w:val="21"/>
        </w:rPr>
        <w:t>是物质的德拜温度，可由实验确定。上式指出，以摩尔为单位时，固体的内能与</w:t>
      </w:r>
      <w:r w:rsidR="00F923A0">
        <w:rPr>
          <w:rFonts w:asciiTheme="minorHAnsi" w:hAnsiTheme="minorHAnsi" w:hint="eastAsia"/>
          <w:szCs w:val="21"/>
        </w:rPr>
        <w:t>具体的物质种类无关。</w:t>
      </w:r>
    </w:p>
    <w:p w:rsidR="00257E11" w:rsidRDefault="00257E11" w:rsidP="00502A8E">
      <w:pPr>
        <w:ind w:left="1080"/>
        <w:contextualSpacing/>
        <w:rPr>
          <w:rFonts w:asciiTheme="minorHAnsi" w:hAnsiTheme="minorHAnsi" w:hint="eastAsia"/>
        </w:rPr>
      </w:pPr>
      <w:r>
        <w:rPr>
          <w:rFonts w:asciiTheme="minorHAnsi" w:hAnsiTheme="minorHAnsi" w:hint="eastAsia"/>
          <w:szCs w:val="21"/>
        </w:rPr>
        <w:t>上式对</w:t>
      </w:r>
      <m:oMath>
        <m:r>
          <w:rPr>
            <w:rFonts w:ascii="Cambria Math" w:hAnsi="Cambria Math" w:hint="eastAsia"/>
            <w:szCs w:val="21"/>
          </w:rPr>
          <m:t>T</m:t>
        </m:r>
      </m:oMath>
      <w:r>
        <w:rPr>
          <w:rFonts w:asciiTheme="minorHAnsi" w:hAnsiTheme="minorHAnsi" w:hint="eastAsia"/>
          <w:szCs w:val="21"/>
        </w:rPr>
        <w:t>求偏导即得到德拜固体比热容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b>
        </m:sSub>
      </m:oMath>
      <w:r>
        <w:rPr>
          <w:rFonts w:asciiTheme="minorHAnsi" w:hAnsiTheme="minorHAnsi" w:hint="eastAsia"/>
        </w:rPr>
        <w:t>的表达式。对于金属来说，在极低范围时，电子对比热容的贡献不能忽略，从而德拜模型与实验值偏离较大。</w:t>
      </w:r>
    </w:p>
    <w:p w:rsidR="00587AB8" w:rsidRPr="00284351" w:rsidRDefault="00587AB8" w:rsidP="00587AB8">
      <w:pPr>
        <w:rPr>
          <w:rFonts w:ascii="宋体" w:hAnsi="宋体"/>
          <w:b/>
          <w:sz w:val="24"/>
          <w:szCs w:val="24"/>
        </w:rPr>
      </w:pPr>
      <w:r w:rsidRPr="00642D72">
        <w:rPr>
          <w:rFonts w:ascii="宋体" w:hAnsi="宋体" w:hint="eastAsia"/>
          <w:b/>
          <w:sz w:val="24"/>
          <w:szCs w:val="24"/>
        </w:rPr>
        <w:t>【</w:t>
      </w:r>
      <w:r w:rsidRPr="00284351">
        <w:rPr>
          <w:rFonts w:ascii="宋体" w:hAnsi="宋体" w:hint="eastAsia"/>
          <w:b/>
          <w:sz w:val="24"/>
          <w:szCs w:val="24"/>
        </w:rPr>
        <w:t>实验数据记录、实验结果计算</w:t>
      </w:r>
      <w:r w:rsidRPr="00642D72">
        <w:rPr>
          <w:rFonts w:ascii="宋体" w:hAnsi="宋体" w:hint="eastAsia"/>
          <w:b/>
          <w:sz w:val="24"/>
          <w:szCs w:val="24"/>
        </w:rPr>
        <w:t>】</w:t>
      </w:r>
    </w:p>
    <w:p w:rsidR="006A282F" w:rsidRPr="002C3A3C" w:rsidRDefault="00493F8A" w:rsidP="008307B2">
      <w:pPr>
        <w:pStyle w:val="a5"/>
        <w:numPr>
          <w:ilvl w:val="1"/>
          <w:numId w:val="7"/>
        </w:numPr>
        <w:ind w:left="142" w:firstLineChars="0" w:firstLine="142"/>
        <w:rPr>
          <w:rFonts w:ascii="黑体" w:eastAsia="黑体"/>
          <w:sz w:val="28"/>
          <w:szCs w:val="28"/>
        </w:rPr>
      </w:pPr>
      <w:r w:rsidRPr="008307B2">
        <w:rPr>
          <w:rFonts w:asciiTheme="minorHAnsi" w:hAnsiTheme="minorHAnsi" w:hint="eastAsia"/>
          <w:szCs w:val="21"/>
        </w:rPr>
        <w:t>定标</w:t>
      </w:r>
    </w:p>
    <w:p w:rsidR="002C3A3C" w:rsidRDefault="002C3A3C" w:rsidP="002C3A3C">
      <w:pPr>
        <w:pStyle w:val="a5"/>
        <w:ind w:left="4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在传感器上按顺序放入砝码，</w:t>
      </w:r>
      <w:r w:rsidR="00D11ABA">
        <w:rPr>
          <w:rFonts w:asciiTheme="minorHAnsi" w:hAnsiTheme="minorHAnsi" w:hint="eastAsia"/>
          <w:szCs w:val="21"/>
        </w:rPr>
        <w:t>由采集到的质量</w:t>
      </w:r>
      <w:r w:rsidR="00AA196A">
        <w:rPr>
          <w:rFonts w:asciiTheme="minorHAnsi" w:hAnsiTheme="minorHAnsi" w:hint="eastAsia"/>
          <w:szCs w:val="21"/>
        </w:rPr>
        <w:t>-</w:t>
      </w:r>
      <w:r w:rsidR="00AA196A">
        <w:rPr>
          <w:rFonts w:asciiTheme="minorHAnsi" w:hAnsiTheme="minorHAnsi" w:hint="eastAsia"/>
          <w:szCs w:val="21"/>
        </w:rPr>
        <w:t>电压</w:t>
      </w:r>
      <w:r w:rsidR="00E67608">
        <w:rPr>
          <w:rFonts w:asciiTheme="minorHAnsi" w:hAnsiTheme="minorHAnsi" w:hint="eastAsia"/>
          <w:szCs w:val="21"/>
        </w:rPr>
        <w:t>曲线来进行定标</w:t>
      </w:r>
      <w:r w:rsidR="001E49E7">
        <w:rPr>
          <w:rFonts w:asciiTheme="minorHAnsi" w:hAnsiTheme="minorHAnsi" w:hint="eastAsia"/>
          <w:szCs w:val="21"/>
        </w:rPr>
        <w:t>。</w:t>
      </w:r>
    </w:p>
    <w:p w:rsidR="00730DF5" w:rsidRDefault="00967703" w:rsidP="002C3A3C">
      <w:pPr>
        <w:pStyle w:val="a5"/>
        <w:ind w:left="420" w:firstLineChars="0" w:firstLine="0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noProof/>
          <w:sz w:val="28"/>
          <w:szCs w:val="28"/>
        </w:rPr>
        <w:drawing>
          <wp:inline distT="0" distB="0" distL="0" distR="0">
            <wp:extent cx="5274310" cy="4564380"/>
            <wp:effectExtent l="19050" t="0" r="2540" b="0"/>
            <wp:docPr id="4" name="图片 3" descr="定标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定标1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DF5" w:rsidRDefault="00730DF5" w:rsidP="002C3A3C">
      <w:pPr>
        <w:pStyle w:val="a5"/>
        <w:ind w:left="420" w:firstLineChars="0" w:firstLine="0"/>
        <w:rPr>
          <w:rFonts w:asciiTheme="minorHAnsi" w:hAnsiTheme="minorHAnsi"/>
          <w:szCs w:val="21"/>
        </w:rPr>
      </w:pPr>
      <w:r w:rsidRPr="00730DF5">
        <w:rPr>
          <w:rFonts w:asciiTheme="minorHAnsi" w:hAnsiTheme="minorHAnsi" w:hint="eastAsia"/>
          <w:szCs w:val="21"/>
        </w:rPr>
        <w:t>所得到的</w:t>
      </w:r>
      <w:r>
        <w:rPr>
          <w:rFonts w:asciiTheme="minorHAnsi" w:hAnsiTheme="minorHAnsi" w:hint="eastAsia"/>
          <w:szCs w:val="21"/>
        </w:rPr>
        <w:t>u-m</w:t>
      </w:r>
      <w:r w:rsidRPr="00730DF5">
        <w:rPr>
          <w:rFonts w:asciiTheme="minorHAnsi" w:hAnsiTheme="minorHAnsi" w:hint="eastAsia"/>
          <w:szCs w:val="21"/>
        </w:rPr>
        <w:t>值如下</w:t>
      </w:r>
    </w:p>
    <w:tbl>
      <w:tblPr>
        <w:tblStyle w:val="a8"/>
        <w:tblW w:w="0" w:type="auto"/>
        <w:tblInd w:w="420" w:type="dxa"/>
        <w:tblLook w:val="04A0"/>
      </w:tblPr>
      <w:tblGrid>
        <w:gridCol w:w="695"/>
        <w:gridCol w:w="561"/>
      </w:tblGrid>
      <w:tr w:rsidR="00730DF5" w:rsidTr="00730DF5">
        <w:tc>
          <w:tcPr>
            <w:tcW w:w="0" w:type="auto"/>
          </w:tcPr>
          <w:p w:rsidR="00730DF5" w:rsidRDefault="00730DF5" w:rsidP="002C3A3C">
            <w:pPr>
              <w:pStyle w:val="a5"/>
              <w:ind w:firstLineChars="0" w:firstLine="0"/>
              <w:rPr>
                <w:rFonts w:asciiTheme="minorHAnsi" w:hAnsiTheme="minorHAnsi"/>
                <w:szCs w:val="21"/>
              </w:rPr>
            </w:pPr>
            <w:r>
              <w:rPr>
                <w:rFonts w:asciiTheme="minorHAnsi" w:hAnsiTheme="minorHAnsi" w:hint="eastAsia"/>
                <w:szCs w:val="21"/>
              </w:rPr>
              <w:t>u/mV</w:t>
            </w:r>
          </w:p>
        </w:tc>
        <w:tc>
          <w:tcPr>
            <w:tcW w:w="0" w:type="auto"/>
          </w:tcPr>
          <w:p w:rsidR="00730DF5" w:rsidRDefault="00730DF5" w:rsidP="002C3A3C">
            <w:pPr>
              <w:pStyle w:val="a5"/>
              <w:ind w:firstLineChars="0" w:firstLine="0"/>
              <w:rPr>
                <w:rFonts w:asciiTheme="minorHAnsi" w:hAnsiTheme="minorHAnsi"/>
                <w:szCs w:val="21"/>
              </w:rPr>
            </w:pPr>
            <w:r>
              <w:rPr>
                <w:rFonts w:asciiTheme="minorHAnsi" w:hAnsiTheme="minorHAnsi" w:hint="eastAsia"/>
                <w:szCs w:val="21"/>
              </w:rPr>
              <w:t>m/g</w:t>
            </w:r>
          </w:p>
        </w:tc>
      </w:tr>
      <w:tr w:rsidR="00730DF5" w:rsidTr="00730DF5">
        <w:tc>
          <w:tcPr>
            <w:tcW w:w="0" w:type="auto"/>
          </w:tcPr>
          <w:p w:rsidR="00730DF5" w:rsidRPr="00933F4F" w:rsidRDefault="00730DF5" w:rsidP="003919B3">
            <w:r w:rsidRPr="00933F4F">
              <w:t>1.114</w:t>
            </w:r>
          </w:p>
        </w:tc>
        <w:tc>
          <w:tcPr>
            <w:tcW w:w="0" w:type="auto"/>
          </w:tcPr>
          <w:p w:rsidR="00730DF5" w:rsidRPr="00933F4F" w:rsidRDefault="00730DF5" w:rsidP="003919B3">
            <w:r w:rsidRPr="00933F4F">
              <w:t>0</w:t>
            </w:r>
          </w:p>
        </w:tc>
      </w:tr>
      <w:tr w:rsidR="00730DF5" w:rsidTr="00730DF5">
        <w:tc>
          <w:tcPr>
            <w:tcW w:w="0" w:type="auto"/>
          </w:tcPr>
          <w:p w:rsidR="00730DF5" w:rsidRPr="00933F4F" w:rsidRDefault="00730DF5" w:rsidP="003919B3">
            <w:r w:rsidRPr="00933F4F">
              <w:t>1.205</w:t>
            </w:r>
          </w:p>
        </w:tc>
        <w:tc>
          <w:tcPr>
            <w:tcW w:w="0" w:type="auto"/>
          </w:tcPr>
          <w:p w:rsidR="00730DF5" w:rsidRPr="00933F4F" w:rsidRDefault="00730DF5" w:rsidP="003919B3">
            <w:r w:rsidRPr="00933F4F">
              <w:t>10</w:t>
            </w:r>
          </w:p>
        </w:tc>
      </w:tr>
      <w:tr w:rsidR="00730DF5" w:rsidTr="00730DF5">
        <w:tc>
          <w:tcPr>
            <w:tcW w:w="0" w:type="auto"/>
          </w:tcPr>
          <w:p w:rsidR="00730DF5" w:rsidRPr="00933F4F" w:rsidRDefault="00730DF5" w:rsidP="003919B3">
            <w:r w:rsidRPr="00933F4F">
              <w:t>1.373</w:t>
            </w:r>
          </w:p>
        </w:tc>
        <w:tc>
          <w:tcPr>
            <w:tcW w:w="0" w:type="auto"/>
          </w:tcPr>
          <w:p w:rsidR="00730DF5" w:rsidRPr="00933F4F" w:rsidRDefault="00730DF5" w:rsidP="003919B3">
            <w:r w:rsidRPr="00933F4F">
              <w:t>30</w:t>
            </w:r>
          </w:p>
        </w:tc>
      </w:tr>
      <w:tr w:rsidR="00730DF5" w:rsidTr="00730DF5">
        <w:tc>
          <w:tcPr>
            <w:tcW w:w="0" w:type="auto"/>
          </w:tcPr>
          <w:p w:rsidR="00730DF5" w:rsidRPr="00933F4F" w:rsidRDefault="00730DF5" w:rsidP="003919B3">
            <w:r w:rsidRPr="00933F4F">
              <w:t>1.543</w:t>
            </w:r>
          </w:p>
        </w:tc>
        <w:tc>
          <w:tcPr>
            <w:tcW w:w="0" w:type="auto"/>
          </w:tcPr>
          <w:p w:rsidR="00730DF5" w:rsidRPr="00933F4F" w:rsidRDefault="00730DF5" w:rsidP="003919B3">
            <w:r w:rsidRPr="00933F4F">
              <w:t>50</w:t>
            </w:r>
          </w:p>
        </w:tc>
      </w:tr>
      <w:tr w:rsidR="00730DF5" w:rsidTr="00730DF5">
        <w:tc>
          <w:tcPr>
            <w:tcW w:w="0" w:type="auto"/>
          </w:tcPr>
          <w:p w:rsidR="00730DF5" w:rsidRPr="00933F4F" w:rsidRDefault="00730DF5" w:rsidP="003919B3">
            <w:r w:rsidRPr="00933F4F">
              <w:t>1.979</w:t>
            </w:r>
          </w:p>
        </w:tc>
        <w:tc>
          <w:tcPr>
            <w:tcW w:w="0" w:type="auto"/>
          </w:tcPr>
          <w:p w:rsidR="00730DF5" w:rsidRPr="00933F4F" w:rsidRDefault="00730DF5" w:rsidP="003919B3">
            <w:r w:rsidRPr="00933F4F">
              <w:t>100</w:t>
            </w:r>
          </w:p>
        </w:tc>
      </w:tr>
      <w:tr w:rsidR="00730DF5" w:rsidTr="00730DF5">
        <w:tc>
          <w:tcPr>
            <w:tcW w:w="0" w:type="auto"/>
          </w:tcPr>
          <w:p w:rsidR="00730DF5" w:rsidRPr="00933F4F" w:rsidRDefault="00730DF5" w:rsidP="003919B3">
            <w:r w:rsidRPr="00933F4F">
              <w:t>2.848</w:t>
            </w:r>
          </w:p>
        </w:tc>
        <w:tc>
          <w:tcPr>
            <w:tcW w:w="0" w:type="auto"/>
          </w:tcPr>
          <w:p w:rsidR="00730DF5" w:rsidRDefault="00730DF5" w:rsidP="003919B3">
            <w:r w:rsidRPr="00933F4F">
              <w:t>200</w:t>
            </w:r>
          </w:p>
        </w:tc>
      </w:tr>
    </w:tbl>
    <w:p w:rsidR="00730DF5" w:rsidRDefault="005B0F5A" w:rsidP="002C3A3C">
      <w:pPr>
        <w:pStyle w:val="a5"/>
        <w:ind w:left="4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在</w:t>
      </w:r>
      <w:r>
        <w:rPr>
          <w:rFonts w:asciiTheme="minorHAnsi" w:hAnsiTheme="minorHAnsi" w:hint="eastAsia"/>
          <w:szCs w:val="21"/>
        </w:rPr>
        <w:t>Origin</w:t>
      </w:r>
      <w:r>
        <w:rPr>
          <w:rFonts w:asciiTheme="minorHAnsi" w:hAnsiTheme="minorHAnsi" w:hint="eastAsia"/>
          <w:szCs w:val="21"/>
        </w:rPr>
        <w:t>中作图，并用线型拟合之后得到结果为：</w:t>
      </w:r>
    </w:p>
    <w:p w:rsidR="00E30EFA" w:rsidRDefault="00257890" w:rsidP="002C3A3C">
      <w:pPr>
        <w:pStyle w:val="a5"/>
        <w:ind w:left="4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noProof/>
          <w:szCs w:val="21"/>
        </w:rPr>
        <w:lastRenderedPageBreak/>
        <w:drawing>
          <wp:inline distT="0" distB="0" distL="0" distR="0">
            <wp:extent cx="5274310" cy="3924935"/>
            <wp:effectExtent l="19050" t="0" r="2540" b="0"/>
            <wp:docPr id="7" name="图片 6" descr="定标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定标2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90" w:rsidRPr="00730DF5" w:rsidRDefault="00257890" w:rsidP="002C3A3C">
      <w:pPr>
        <w:pStyle w:val="a5"/>
        <w:ind w:left="4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从图中得出</w:t>
      </w:r>
      <w:r>
        <w:rPr>
          <w:rFonts w:asciiTheme="minorHAnsi" w:hAnsiTheme="minorHAnsi" w:hint="eastAsia"/>
          <w:szCs w:val="21"/>
        </w:rPr>
        <w:t>k=B=115.43.</w:t>
      </w:r>
    </w:p>
    <w:p w:rsidR="008307B2" w:rsidRDefault="000D20AB" w:rsidP="008307B2">
      <w:pPr>
        <w:pStyle w:val="a5"/>
        <w:numPr>
          <w:ilvl w:val="1"/>
          <w:numId w:val="7"/>
        </w:numPr>
        <w:ind w:left="142" w:firstLineChars="0" w:firstLine="142"/>
        <w:rPr>
          <w:rFonts w:asciiTheme="minorHAnsi" w:hAnsiTheme="minorHAnsi"/>
          <w:szCs w:val="21"/>
        </w:rPr>
      </w:pPr>
      <w:r w:rsidRPr="000D20AB">
        <w:rPr>
          <w:rFonts w:asciiTheme="minorHAnsi" w:hAnsiTheme="minorHAnsi" w:hint="eastAsia"/>
          <w:szCs w:val="21"/>
        </w:rPr>
        <w:t>测量铜柱质量</w:t>
      </w:r>
    </w:p>
    <w:p w:rsidR="00820815" w:rsidRDefault="000D5F80" w:rsidP="000D5F80">
      <w:pPr>
        <w:pStyle w:val="a5"/>
        <w:ind w:left="4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在传感器上放入铜柱，之后记录</w:t>
      </w:r>
      <w:r w:rsidR="00202B53">
        <w:rPr>
          <w:rFonts w:asciiTheme="minorHAnsi" w:hAnsiTheme="minorHAnsi" w:hint="eastAsia"/>
          <w:szCs w:val="21"/>
        </w:rPr>
        <w:t>采集到的质量</w:t>
      </w:r>
      <w:r w:rsidR="00202B53">
        <w:rPr>
          <w:rFonts w:asciiTheme="minorHAnsi" w:hAnsiTheme="minorHAnsi" w:hint="eastAsia"/>
          <w:szCs w:val="21"/>
        </w:rPr>
        <w:t>-</w:t>
      </w:r>
      <w:r w:rsidR="00202B53">
        <w:rPr>
          <w:rFonts w:asciiTheme="minorHAnsi" w:hAnsiTheme="minorHAnsi" w:hint="eastAsia"/>
          <w:szCs w:val="21"/>
        </w:rPr>
        <w:t>电压曲线，得到如下图线</w:t>
      </w:r>
      <w:r w:rsidR="00B82F97">
        <w:rPr>
          <w:rFonts w:asciiTheme="minorHAnsi" w:hAnsiTheme="minorHAnsi" w:hint="eastAsia"/>
          <w:szCs w:val="21"/>
        </w:rPr>
        <w:t>：</w:t>
      </w:r>
    </w:p>
    <w:p w:rsidR="000D5F80" w:rsidRDefault="00820815" w:rsidP="000D5F80">
      <w:pPr>
        <w:pStyle w:val="a5"/>
        <w:ind w:left="4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/>
          <w:noProof/>
          <w:szCs w:val="21"/>
        </w:rPr>
        <w:lastRenderedPageBreak/>
        <w:drawing>
          <wp:inline distT="0" distB="0" distL="0" distR="0">
            <wp:extent cx="5274310" cy="4395470"/>
            <wp:effectExtent l="19050" t="0" r="2540" b="0"/>
            <wp:docPr id="5" name="图片 4" descr="铜柱t-u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铜柱t-u.bm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15" w:rsidRDefault="004F797B" w:rsidP="000D5F80">
      <w:pPr>
        <w:pStyle w:val="a5"/>
        <w:ind w:left="4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带入刚才得到的</w:t>
      </w:r>
      <w:r>
        <w:rPr>
          <w:rFonts w:asciiTheme="minorHAnsi" w:hAnsiTheme="minorHAnsi" w:hint="eastAsia"/>
          <w:szCs w:val="21"/>
        </w:rPr>
        <w:t>k</w:t>
      </w:r>
      <w:r>
        <w:rPr>
          <w:rFonts w:asciiTheme="minorHAnsi" w:hAnsiTheme="minorHAnsi" w:hint="eastAsia"/>
          <w:szCs w:val="21"/>
        </w:rPr>
        <w:t>值，铜柱的质量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Cu</m:t>
            </m:r>
          </m:sub>
        </m:sSub>
      </m:oMath>
      <w:r>
        <w:rPr>
          <w:rFonts w:asciiTheme="minorHAnsi" w:hAnsiTheme="minorHAnsi" w:hint="eastAsia"/>
          <w:szCs w:val="21"/>
        </w:rPr>
        <w:t>=1.29</w:t>
      </w:r>
      <w:r w:rsidR="00506356">
        <w:rPr>
          <w:rFonts w:asciiTheme="minorHAnsi" w:hAnsiTheme="minorHAnsi" w:hint="eastAsia"/>
          <w:szCs w:val="21"/>
        </w:rPr>
        <w:t>*115.43</w:t>
      </w:r>
      <w:r w:rsidR="00216170">
        <w:rPr>
          <w:rFonts w:asciiTheme="minorHAnsi" w:hAnsiTheme="minorHAnsi" w:hint="eastAsia"/>
          <w:szCs w:val="21"/>
        </w:rPr>
        <w:t>-128.58</w:t>
      </w:r>
      <w:r w:rsidR="00506356">
        <w:rPr>
          <w:rFonts w:asciiTheme="minorHAnsi" w:hAnsiTheme="minorHAnsi" w:hint="eastAsia"/>
          <w:szCs w:val="21"/>
        </w:rPr>
        <w:t>=</w:t>
      </w:r>
      <w:r w:rsidR="00216170">
        <w:rPr>
          <w:rFonts w:asciiTheme="minorHAnsi" w:hAnsiTheme="minorHAnsi" w:hint="eastAsia"/>
          <w:szCs w:val="21"/>
        </w:rPr>
        <w:t>20</w:t>
      </w:r>
      <w:r w:rsidR="00216170">
        <w:rPr>
          <w:rFonts w:asciiTheme="minorHAnsi" w:hAnsiTheme="minorHAnsi"/>
          <w:szCs w:val="21"/>
        </w:rPr>
        <w:t>.</w:t>
      </w:r>
      <w:r w:rsidR="00216170">
        <w:rPr>
          <w:rFonts w:asciiTheme="minorHAnsi" w:hAnsiTheme="minorHAnsi" w:hint="eastAsia"/>
          <w:szCs w:val="21"/>
        </w:rPr>
        <w:t>22</w:t>
      </w:r>
      <w:r w:rsidR="00506356">
        <w:rPr>
          <w:rFonts w:asciiTheme="minorHAnsi" w:hAnsiTheme="minorHAnsi" w:hint="eastAsia"/>
          <w:szCs w:val="21"/>
        </w:rPr>
        <w:t>g</w:t>
      </w:r>
    </w:p>
    <w:p w:rsidR="000D5F80" w:rsidRDefault="00F461F8" w:rsidP="008307B2">
      <w:pPr>
        <w:pStyle w:val="a5"/>
        <w:numPr>
          <w:ilvl w:val="1"/>
          <w:numId w:val="7"/>
        </w:numPr>
        <w:ind w:left="142" w:firstLineChars="0" w:firstLine="142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计算</w:t>
      </w:r>
      <w:r w:rsidR="00506356">
        <w:rPr>
          <w:rFonts w:asciiTheme="minorHAnsi" w:hAnsiTheme="minorHAnsi" w:hint="eastAsia"/>
          <w:szCs w:val="21"/>
        </w:rPr>
        <w:t>液氮</w:t>
      </w:r>
      <w:r>
        <w:rPr>
          <w:rFonts w:asciiTheme="minorHAnsi" w:hAnsiTheme="minorHAnsi" w:hint="eastAsia"/>
          <w:szCs w:val="21"/>
        </w:rPr>
        <w:t>比汽化比。</w:t>
      </w:r>
    </w:p>
    <w:p w:rsidR="00B0052C" w:rsidRDefault="00B0052C" w:rsidP="00B0052C">
      <w:pPr>
        <w:pStyle w:val="a5"/>
        <w:ind w:left="4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将实验中得到的液氮质量变化数据加入</w:t>
      </w:r>
      <w:r>
        <w:rPr>
          <w:rFonts w:asciiTheme="minorHAnsi" w:hAnsiTheme="minorHAnsi" w:hint="eastAsia"/>
          <w:szCs w:val="21"/>
        </w:rPr>
        <w:t>Origin</w:t>
      </w:r>
      <w:r>
        <w:rPr>
          <w:rFonts w:asciiTheme="minorHAnsi" w:hAnsiTheme="minorHAnsi" w:hint="eastAsia"/>
          <w:szCs w:val="21"/>
        </w:rPr>
        <w:t>作图，得到如下数据。</w:t>
      </w:r>
    </w:p>
    <w:p w:rsidR="00B0052C" w:rsidRDefault="00A6447F" w:rsidP="00B0052C">
      <w:pPr>
        <w:pStyle w:val="a5"/>
        <w:ind w:left="284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noProof/>
          <w:szCs w:val="21"/>
        </w:rPr>
        <w:lastRenderedPageBreak/>
        <w:drawing>
          <wp:inline distT="0" distB="0" distL="0" distR="0">
            <wp:extent cx="5274310" cy="4255770"/>
            <wp:effectExtent l="19050" t="0" r="2540" b="0"/>
            <wp:docPr id="9" name="图片 8" descr="液氮t-u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液氮t-u.bm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654" w:rsidRDefault="00CF7FBE" w:rsidP="00B0052C">
      <w:pPr>
        <w:pStyle w:val="a5"/>
        <w:ind w:left="284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ab/>
      </w:r>
      <w:r>
        <w:rPr>
          <w:rFonts w:asciiTheme="minorHAnsi" w:hAnsiTheme="minorHAnsi" w:hint="eastAsia"/>
          <w:szCs w:val="21"/>
        </w:rPr>
        <w:t>从图中看出，</w:t>
      </w:r>
      <w:r w:rsidR="00A6447F">
        <w:rPr>
          <w:rFonts w:asciiTheme="minorHAnsi" w:hAnsiTheme="minorHAnsi" w:hint="eastAsia"/>
          <w:szCs w:val="21"/>
        </w:rPr>
        <w:t>铜柱放热所消耗的液氮质量</w:t>
      </w:r>
      <m:oMath>
        <m:r>
          <m:rPr>
            <m:sty m:val="p"/>
          </m:rPr>
          <w:rPr>
            <w:rFonts w:ascii="Cambria Math" w:hAnsi="Cambria Math"/>
            <w:szCs w:val="21"/>
          </w:rPr>
          <m:t>∆</m:t>
        </m:r>
        <m:r>
          <m:rPr>
            <m:sty m:val="p"/>
          </m:rPr>
          <w:rPr>
            <w:rFonts w:ascii="Cambria Math" w:hAnsi="Cambria Math" w:hint="eastAsia"/>
            <w:szCs w:val="21"/>
          </w:rPr>
          <m:t>m=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2.45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-2.38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*</m:t>
        </m:r>
        <m:r>
          <m:rPr>
            <m:sty m:val="p"/>
          </m:rPr>
          <w:rPr>
            <w:rFonts w:ascii="Cambria Math" w:hAnsi="Cambria Math" w:hint="eastAsia"/>
            <w:szCs w:val="21"/>
          </w:rPr>
          <m:t>115.43</m:t>
        </m:r>
        <m:r>
          <m:rPr>
            <m:sty m:val="p"/>
          </m:rPr>
          <w:rPr>
            <w:rFonts w:ascii="Cambria Math" w:hAnsiTheme="minorHAnsi"/>
            <w:szCs w:val="21"/>
          </w:rPr>
          <m:t>=</m:t>
        </m:r>
        <m:r>
          <m:rPr>
            <m:sty m:val="p"/>
          </m:rPr>
          <w:rPr>
            <w:rFonts w:ascii="Cambria Math" w:hAnsiTheme="minorHAnsi" w:hint="eastAsia"/>
            <w:szCs w:val="21"/>
          </w:rPr>
          <m:t>8.08</m:t>
        </m:r>
        <m:r>
          <m:rPr>
            <m:sty m:val="p"/>
          </m:rPr>
          <w:rPr>
            <w:rFonts w:ascii="Cambria Math" w:hAnsiTheme="minorHAnsi"/>
            <w:szCs w:val="21"/>
          </w:rPr>
          <m:t>g</m:t>
        </m:r>
      </m:oMath>
    </w:p>
    <w:p w:rsidR="003C1879" w:rsidRDefault="003C1879" w:rsidP="00B0052C">
      <w:pPr>
        <w:pStyle w:val="a5"/>
        <w:ind w:left="284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ab/>
      </w:r>
      <w:r>
        <w:rPr>
          <w:rFonts w:asciiTheme="minorHAnsi" w:hAnsiTheme="minorHAnsi" w:hint="eastAsia"/>
          <w:szCs w:val="21"/>
        </w:rPr>
        <w:t>下面分别用三种方法计算放热量</w:t>
      </w:r>
      <w:r>
        <w:rPr>
          <w:rFonts w:asciiTheme="minorHAnsi" w:hAnsiTheme="minorHAnsi" w:hint="eastAsia"/>
          <w:szCs w:val="21"/>
        </w:rPr>
        <w:t>Q</w:t>
      </w:r>
    </w:p>
    <w:p w:rsidR="00371BB8" w:rsidRDefault="003C1879" w:rsidP="00371BB8">
      <w:pPr>
        <w:pStyle w:val="a5"/>
        <w:numPr>
          <w:ilvl w:val="0"/>
          <w:numId w:val="15"/>
        </w:numPr>
        <w:ind w:firstLineChars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焓差计算法</w:t>
      </w:r>
      <w:r w:rsidR="00664398">
        <w:rPr>
          <w:rFonts w:asciiTheme="minorHAnsi" w:hAnsiTheme="minorHAnsi" w:hint="eastAsia"/>
          <w:szCs w:val="21"/>
        </w:rPr>
        <w:t>。</w:t>
      </w:r>
    </w:p>
    <w:p w:rsidR="00636A71" w:rsidRPr="00265370" w:rsidRDefault="00636A71" w:rsidP="00265370">
      <w:pPr>
        <w:pStyle w:val="a5"/>
        <w:ind w:left="779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铜块在</w:t>
      </w:r>
      <m:oMath>
        <m:r>
          <m:rPr>
            <m:sty m:val="p"/>
          </m:rPr>
          <w:rPr>
            <w:rFonts w:ascii="Cambria Math" w:hAnsi="Cambria Math"/>
            <w:szCs w:val="21"/>
          </w:rPr>
          <m:t>78 K</m:t>
        </m:r>
      </m:oMath>
      <w:r>
        <w:rPr>
          <w:rFonts w:asciiTheme="minorHAnsi" w:hAnsiTheme="minorHAnsi" w:hint="eastAsia"/>
          <w:szCs w:val="21"/>
        </w:rPr>
        <w:t>和</w:t>
      </w:r>
      <m:oMath>
        <m:r>
          <m:rPr>
            <m:sty m:val="p"/>
          </m:rPr>
          <w:rPr>
            <w:rFonts w:ascii="Cambria Math" w:hAnsi="Cambria Math"/>
            <w:szCs w:val="21"/>
          </w:rPr>
          <m:t>300 K</m:t>
        </m:r>
      </m:oMath>
      <w:r>
        <w:rPr>
          <w:rFonts w:asciiTheme="minorHAnsi" w:hAnsiTheme="minorHAnsi" w:hint="eastAsia"/>
          <w:szCs w:val="21"/>
        </w:rPr>
        <w:t>时的比焓分别为：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 xml:space="preserve">=6.02 </m:t>
        </m:r>
        <m:f>
          <m:fPr>
            <m:type m:val="lin"/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kJ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kg</m:t>
            </m:r>
          </m:den>
        </m:f>
      </m:oMath>
      <w:r>
        <w:rPr>
          <w:rFonts w:asciiTheme="minorHAnsi" w:hAnsiTheme="minorHAnsi" w:hint="eastAsia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 xml:space="preserve">=79.6 </m:t>
        </m:r>
        <m:f>
          <m:fPr>
            <m:type m:val="lin"/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kJ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kg</m:t>
            </m:r>
          </m:den>
        </m:f>
      </m:oMath>
    </w:p>
    <w:p w:rsidR="00371BB8" w:rsidRDefault="00265370" w:rsidP="00861767">
      <w:pPr>
        <w:ind w:left="419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将其带入公式</w:t>
      </w:r>
      <m:oMath>
        <m:r>
          <w:rPr>
            <w:rFonts w:ascii="Cambria Math" w:hAnsi="Cambria Math"/>
            <w:szCs w:val="21"/>
          </w:rPr>
          <m:t>Q=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Cu</m:t>
            </m:r>
          </m:sub>
        </m:sSub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m:rPr>
            <m:sty m:val="p"/>
          </m:rPr>
          <w:rPr>
            <w:rFonts w:ascii="Cambria Math" w:hAnsi="Cambria Math" w:hint="eastAsia"/>
            <w:szCs w:val="21"/>
          </w:rPr>
          <m:t>1.49</m:t>
        </m:r>
        <m:r>
          <m:rPr>
            <m:sty m:val="p"/>
          </m:rPr>
          <w:rPr>
            <w:rFonts w:ascii="Cambria Math" w:hAnsi="Cambria Math"/>
            <w:szCs w:val="21"/>
          </w:rPr>
          <m:t>kJ</m:t>
        </m:r>
      </m:oMath>
    </w:p>
    <w:p w:rsidR="003F41E3" w:rsidRPr="00E12C98" w:rsidRDefault="003F41E3" w:rsidP="00E12C98">
      <w:pPr>
        <w:pStyle w:val="a5"/>
        <w:numPr>
          <w:ilvl w:val="0"/>
          <w:numId w:val="15"/>
        </w:numPr>
        <w:ind w:firstLineChars="0"/>
        <w:rPr>
          <w:rFonts w:asciiTheme="minorHAnsi" w:hAnsiTheme="minorHAnsi"/>
          <w:szCs w:val="21"/>
        </w:rPr>
      </w:pPr>
      <w:r w:rsidRPr="00E12C98">
        <w:rPr>
          <w:rFonts w:asciiTheme="minorHAnsi" w:hAnsiTheme="minorHAnsi" w:hint="eastAsia"/>
          <w:szCs w:val="21"/>
        </w:rPr>
        <w:t>比热容计算法</w:t>
      </w:r>
    </w:p>
    <w:p w:rsidR="00E12C98" w:rsidRDefault="00E12C98" w:rsidP="00E12C98">
      <w:pPr>
        <w:pStyle w:val="a5"/>
        <w:ind w:left="779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根据公式</w:t>
      </w:r>
      <m:oMath>
        <m:r>
          <m:rPr>
            <m:sty m:val="p"/>
          </m:rPr>
          <w:rPr>
            <w:rFonts w:ascii="Cambria Math" w:hAnsi="Cambria Math"/>
            <w:szCs w:val="21"/>
          </w:rPr>
          <m:t>Q=m</m:t>
        </m:r>
        <m:nary>
          <m:naryPr>
            <m:limLoc m:val="subSup"/>
            <m:ctrlPr>
              <w:rPr>
                <w:rFonts w:ascii="Cambria Math" w:hAnsi="Cambria Math"/>
                <w:szCs w:val="21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1"/>
              </w:rPr>
              <m:t>(t)</m:t>
            </m:r>
            <m:box>
              <m:boxPr>
                <m:diff m:val="on"/>
                <m:ctrlPr>
                  <w:rPr>
                    <w:rFonts w:ascii="Cambria Math" w:hAnsi="Cambria Math"/>
                    <w:szCs w:val="21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dt</m:t>
                </m:r>
              </m:e>
            </m:box>
          </m:e>
        </m:nary>
      </m:oMath>
      <w:r>
        <w:rPr>
          <w:rFonts w:asciiTheme="minorHAnsi" w:hAnsiTheme="minorHAnsi" w:hint="eastAsia"/>
          <w:szCs w:val="21"/>
        </w:rPr>
        <w:t>，我们可以计算出铜块变温需要的能量</w:t>
      </w:r>
      <w:r w:rsidR="0017245B">
        <w:rPr>
          <w:rFonts w:asciiTheme="minorHAnsi" w:hAnsiTheme="minorHAnsi" w:hint="eastAsia"/>
          <w:szCs w:val="21"/>
        </w:rPr>
        <w:t>。</w:t>
      </w:r>
    </w:p>
    <w:p w:rsidR="0017245B" w:rsidRDefault="0017245B" w:rsidP="00E12C98">
      <w:pPr>
        <w:pStyle w:val="a5"/>
        <w:ind w:left="779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通过查表，我们得到</w:t>
      </w:r>
      <w:r w:rsidR="00361707">
        <w:rPr>
          <w:rFonts w:asciiTheme="minorHAnsi" w:hAnsiTheme="minorHAnsi" w:hint="eastAsia"/>
          <w:szCs w:val="21"/>
        </w:rPr>
        <w:t>铜块的定比热容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p</m:t>
            </m:r>
          </m:sub>
        </m:sSub>
      </m:oMath>
      <w:r w:rsidR="00361707">
        <w:rPr>
          <w:rFonts w:asciiTheme="minorHAnsi" w:hAnsiTheme="minorHAnsi" w:hint="eastAsia"/>
          <w:szCs w:val="21"/>
        </w:rPr>
        <w:t>与温度</w:t>
      </w:r>
      <w:r w:rsidR="00361707">
        <w:rPr>
          <w:rFonts w:asciiTheme="minorHAnsi" w:hAnsiTheme="minorHAnsi" w:hint="eastAsia"/>
          <w:szCs w:val="21"/>
        </w:rPr>
        <w:t>T</w:t>
      </w:r>
      <w:r w:rsidR="00361707">
        <w:rPr>
          <w:rFonts w:asciiTheme="minorHAnsi" w:hAnsiTheme="minorHAnsi" w:hint="eastAsia"/>
          <w:szCs w:val="21"/>
        </w:rPr>
        <w:t>的关系</w:t>
      </w:r>
      <w:r w:rsidR="00160788">
        <w:rPr>
          <w:rFonts w:asciiTheme="minorHAnsi" w:hAnsiTheme="minorHAnsi" w:hint="eastAsia"/>
          <w:szCs w:val="21"/>
        </w:rPr>
        <w:t>。</w:t>
      </w:r>
      <w:r w:rsidR="00741CF4">
        <w:rPr>
          <w:rFonts w:asciiTheme="minorHAnsi" w:hAnsiTheme="minorHAnsi" w:hint="eastAsia"/>
          <w:szCs w:val="21"/>
        </w:rPr>
        <w:t>数据如下：</w:t>
      </w:r>
    </w:p>
    <w:tbl>
      <w:tblPr>
        <w:tblStyle w:val="a8"/>
        <w:tblW w:w="0" w:type="auto"/>
        <w:tblInd w:w="779" w:type="dxa"/>
        <w:tblLook w:val="04A0"/>
      </w:tblPr>
      <w:tblGrid>
        <w:gridCol w:w="1936"/>
        <w:gridCol w:w="1935"/>
        <w:gridCol w:w="1936"/>
        <w:gridCol w:w="1936"/>
      </w:tblGrid>
      <w:tr w:rsidR="004C0B74" w:rsidTr="00C03534">
        <w:tc>
          <w:tcPr>
            <w:tcW w:w="1936" w:type="dxa"/>
          </w:tcPr>
          <w:p w:rsidR="004C0B74" w:rsidRDefault="004C0B74" w:rsidP="00E12C98">
            <w:pPr>
              <w:pStyle w:val="a5"/>
              <w:ind w:firstLineChars="0" w:firstLine="0"/>
              <w:rPr>
                <w:rFonts w:asciiTheme="minorHAnsi" w:hAnsiTheme="minorHAnsi"/>
                <w:szCs w:val="21"/>
              </w:rPr>
            </w:pPr>
            <w:r>
              <w:rPr>
                <w:rFonts w:asciiTheme="minorHAnsi" w:hAnsiTheme="minorHAnsi" w:hint="eastAsia"/>
                <w:szCs w:val="21"/>
              </w:rPr>
              <w:t>T/K</w:t>
            </w:r>
          </w:p>
        </w:tc>
        <w:tc>
          <w:tcPr>
            <w:tcW w:w="1935" w:type="dxa"/>
          </w:tcPr>
          <w:p w:rsidR="004C0B74" w:rsidRDefault="006B032D" w:rsidP="00C03534">
            <w:pPr>
              <w:pStyle w:val="a5"/>
              <w:ind w:firstLineChars="0" w:firstLine="0"/>
              <w:rPr>
                <w:rFonts w:asciiTheme="minorHAnsi" w:hAnsiTheme="minorHAnsi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/(J·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kg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)</m:t>
                </m:r>
              </m:oMath>
            </m:oMathPara>
          </w:p>
        </w:tc>
        <w:tc>
          <w:tcPr>
            <w:tcW w:w="1936" w:type="dxa"/>
          </w:tcPr>
          <w:p w:rsidR="004C0B74" w:rsidRDefault="004C0B74" w:rsidP="00044431">
            <w:pPr>
              <w:pStyle w:val="a5"/>
              <w:ind w:firstLineChars="0" w:firstLine="0"/>
              <w:rPr>
                <w:rFonts w:asciiTheme="minorHAnsi" w:hAnsiTheme="minorHAnsi"/>
                <w:szCs w:val="21"/>
              </w:rPr>
            </w:pPr>
            <w:r>
              <w:rPr>
                <w:rFonts w:asciiTheme="minorHAnsi" w:hAnsiTheme="minorHAnsi" w:hint="eastAsia"/>
                <w:szCs w:val="21"/>
              </w:rPr>
              <w:t>T/K</w:t>
            </w:r>
          </w:p>
        </w:tc>
        <w:tc>
          <w:tcPr>
            <w:tcW w:w="1936" w:type="dxa"/>
          </w:tcPr>
          <w:p w:rsidR="004C0B74" w:rsidRDefault="006B032D" w:rsidP="00044431">
            <w:pPr>
              <w:pStyle w:val="a5"/>
              <w:ind w:firstLineChars="0" w:firstLine="0"/>
              <w:rPr>
                <w:rFonts w:asciiTheme="minorHAnsi" w:hAnsiTheme="minorHAnsi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/(J·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kg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)</m:t>
                </m:r>
              </m:oMath>
            </m:oMathPara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70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171.5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190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350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80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202.7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200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355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90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229.5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210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359.4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100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252.2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220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363.5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110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271.2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230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367.1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120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287.2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240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370.2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130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300.7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250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373.1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140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312.2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260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375.8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150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322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270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378.3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160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330.6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280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380.7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170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338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290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382.9</w:t>
            </w:r>
          </w:p>
        </w:tc>
      </w:tr>
      <w:tr w:rsidR="008E6155" w:rsidTr="00C03534">
        <w:tc>
          <w:tcPr>
            <w:tcW w:w="1936" w:type="dxa"/>
          </w:tcPr>
          <w:p w:rsidR="008E6155" w:rsidRPr="007A027C" w:rsidRDefault="008E6155" w:rsidP="0009791F">
            <w:r w:rsidRPr="007A027C">
              <w:t>180</w:t>
            </w:r>
          </w:p>
        </w:tc>
        <w:tc>
          <w:tcPr>
            <w:tcW w:w="1935" w:type="dxa"/>
          </w:tcPr>
          <w:p w:rsidR="008E6155" w:rsidRPr="007A027C" w:rsidRDefault="008E6155" w:rsidP="0009791F">
            <w:r w:rsidRPr="007A027C">
              <w:t>344.5</w:t>
            </w:r>
          </w:p>
        </w:tc>
        <w:tc>
          <w:tcPr>
            <w:tcW w:w="1936" w:type="dxa"/>
          </w:tcPr>
          <w:p w:rsidR="008E6155" w:rsidRPr="002B7A4D" w:rsidRDefault="008E6155" w:rsidP="004817B8">
            <w:r w:rsidRPr="002B7A4D">
              <w:t>300</w:t>
            </w:r>
          </w:p>
        </w:tc>
        <w:tc>
          <w:tcPr>
            <w:tcW w:w="1936" w:type="dxa"/>
          </w:tcPr>
          <w:p w:rsidR="008E6155" w:rsidRDefault="008E6155" w:rsidP="004817B8">
            <w:r w:rsidRPr="002B7A4D">
              <w:t>384.8</w:t>
            </w:r>
          </w:p>
        </w:tc>
      </w:tr>
    </w:tbl>
    <w:p w:rsidR="00C27C14" w:rsidRDefault="00D00DDB" w:rsidP="00E12C98">
      <w:pPr>
        <w:pStyle w:val="a5"/>
        <w:ind w:left="779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lastRenderedPageBreak/>
        <w:t>将表中数据</w:t>
      </w:r>
      <w:r w:rsidR="00376B05">
        <w:rPr>
          <w:rFonts w:asciiTheme="minorHAnsi" w:hAnsiTheme="minorHAnsi" w:hint="eastAsia"/>
          <w:szCs w:val="21"/>
        </w:rPr>
        <w:t>用</w:t>
      </w:r>
      <w:r w:rsidR="00376B05">
        <w:rPr>
          <w:rFonts w:asciiTheme="minorHAnsi" w:hAnsiTheme="minorHAnsi" w:hint="eastAsia"/>
          <w:szCs w:val="21"/>
        </w:rPr>
        <w:t>Origin</w:t>
      </w:r>
      <w:r w:rsidR="00376B05">
        <w:rPr>
          <w:rFonts w:asciiTheme="minorHAnsi" w:hAnsiTheme="minorHAnsi" w:hint="eastAsia"/>
          <w:szCs w:val="21"/>
        </w:rPr>
        <w:t>进行多项式拟和，这里采用了</w:t>
      </w:r>
      <w:r w:rsidR="002F456D">
        <w:rPr>
          <w:rFonts w:asciiTheme="minorHAnsi" w:hAnsiTheme="minorHAnsi" w:hint="eastAsia"/>
          <w:szCs w:val="21"/>
        </w:rPr>
        <w:t>4</w:t>
      </w:r>
      <w:r w:rsidR="00376B05">
        <w:rPr>
          <w:rFonts w:asciiTheme="minorHAnsi" w:hAnsiTheme="minorHAnsi" w:hint="eastAsia"/>
          <w:szCs w:val="21"/>
        </w:rPr>
        <w:t>次</w:t>
      </w:r>
      <w:r w:rsidR="00CC3D64">
        <w:rPr>
          <w:rFonts w:asciiTheme="minorHAnsi" w:hAnsiTheme="minorHAnsi" w:hint="eastAsia"/>
          <w:szCs w:val="21"/>
        </w:rPr>
        <w:t>的</w:t>
      </w:r>
      <w:r w:rsidR="00376B05">
        <w:rPr>
          <w:rFonts w:asciiTheme="minorHAnsi" w:hAnsiTheme="minorHAnsi" w:hint="eastAsia"/>
          <w:szCs w:val="21"/>
        </w:rPr>
        <w:t>多项式</w:t>
      </w:r>
      <w:r w:rsidR="00CC3D64">
        <w:rPr>
          <w:rFonts w:asciiTheme="minorHAnsi" w:hAnsiTheme="minorHAnsi" w:hint="eastAsia"/>
          <w:szCs w:val="21"/>
        </w:rPr>
        <w:t>进行</w:t>
      </w:r>
      <w:r w:rsidR="00376B05">
        <w:rPr>
          <w:rFonts w:asciiTheme="minorHAnsi" w:hAnsiTheme="minorHAnsi" w:hint="eastAsia"/>
          <w:szCs w:val="21"/>
        </w:rPr>
        <w:t>拟和。</w:t>
      </w:r>
      <w:r w:rsidR="00A9597D">
        <w:rPr>
          <w:rFonts w:asciiTheme="minorHAnsi" w:hAnsiTheme="minorHAnsi" w:hint="eastAsia"/>
          <w:szCs w:val="21"/>
        </w:rPr>
        <w:t>结果如下图</w:t>
      </w:r>
      <w:r w:rsidR="00147298">
        <w:rPr>
          <w:rFonts w:asciiTheme="minorHAnsi" w:hAnsiTheme="minorHAnsi" w:hint="eastAsia"/>
          <w:szCs w:val="21"/>
        </w:rPr>
        <w:t>：</w:t>
      </w:r>
    </w:p>
    <w:p w:rsidR="00BF7593" w:rsidRDefault="002F456D" w:rsidP="00E12C98">
      <w:pPr>
        <w:pStyle w:val="a5"/>
        <w:ind w:left="779" w:firstLineChars="0" w:firstLine="0"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noProof/>
          <w:szCs w:val="21"/>
        </w:rPr>
        <w:drawing>
          <wp:inline distT="0" distB="0" distL="0" distR="0">
            <wp:extent cx="5274310" cy="3766820"/>
            <wp:effectExtent l="19050" t="0" r="2540" b="0"/>
            <wp:docPr id="11" name="图片 10" descr="Cp-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-T.bm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DF0" w:rsidRDefault="007977AF" w:rsidP="00E12C98">
      <w:pPr>
        <w:pStyle w:val="a5"/>
        <w:ind w:left="779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拟合精度非常好</w:t>
      </w:r>
      <w:r w:rsidR="00BD1CC4">
        <w:rPr>
          <w:rFonts w:asciiTheme="minorHAnsi" w:hAnsiTheme="minorHAnsi" w:hint="eastAsia"/>
          <w:szCs w:val="21"/>
        </w:rPr>
        <w:t>。</w:t>
      </w:r>
      <w:r w:rsidR="002D227E">
        <w:rPr>
          <w:rFonts w:asciiTheme="minorHAnsi" w:hAnsiTheme="minorHAnsi" w:hint="eastAsia"/>
          <w:szCs w:val="21"/>
        </w:rPr>
        <w:t>对应的表达式为</w:t>
      </w:r>
    </w:p>
    <w:p w:rsidR="00027FA4" w:rsidRPr="007B2626" w:rsidRDefault="00641DA0" w:rsidP="00641DA0">
      <w:pPr>
        <w:pStyle w:val="a5"/>
        <w:ind w:left="779" w:firstLineChars="0" w:firstLine="0"/>
        <w:rPr>
          <w:rFonts w:asciiTheme="minorHAnsi" w:hAnsiTheme="minorHAnsi"/>
          <w:szCs w:val="21"/>
        </w:rPr>
      </w:pPr>
      <m:oMath>
        <m:r>
          <m:rPr>
            <m:sty m:val="p"/>
          </m:rPr>
          <w:rPr>
            <w:rFonts w:ascii="Cambria Math" w:hAnsi="Cambria Math" w:hint="eastAsia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=-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208.45</m:t>
        </m:r>
        <m:r>
          <m:rPr>
            <m:sty m:val="p"/>
          </m:rPr>
          <w:rPr>
            <w:rFonts w:ascii="Cambria Math" w:hAnsi="Cambria Math"/>
            <w:szCs w:val="21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8.11</m:t>
        </m:r>
        <m:r>
          <m:rPr>
            <m:sty m:val="p"/>
          </m:rPr>
          <w:rPr>
            <w:rFonts w:ascii="Cambria Math" w:hAnsi="Cambria Math"/>
            <w:szCs w:val="21"/>
          </w:rPr>
          <m:t>x-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0.0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5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1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1.2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6</m:t>
        </m:r>
        <m:r>
          <m:rPr>
            <m:sty m:val="p"/>
          </m:rPr>
          <w:rPr>
            <w:rFonts w:ascii="Cambria Math" w:hAnsi="Cambria Math"/>
            <w:szCs w:val="21"/>
          </w:rPr>
          <m:t>*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-4</m:t>
            </m:r>
          </m:sup>
        </m:sSup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Cs w:val="21"/>
          </w:rPr>
          <m:t>-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1.31</m:t>
        </m:r>
        <m:r>
          <m:rPr>
            <m:sty m:val="p"/>
          </m:rPr>
          <w:rPr>
            <w:rFonts w:ascii="Cambria Math" w:hAnsi="Cambria Math"/>
            <w:szCs w:val="21"/>
          </w:rPr>
          <m:t>*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-7</m:t>
            </m:r>
          </m:sup>
        </m:sSup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4</m:t>
            </m:r>
          </m:sup>
        </m:sSup>
      </m:oMath>
      <w:r>
        <w:rPr>
          <w:rFonts w:asciiTheme="minorHAnsi" w:hAnsiTheme="minorHAnsi" w:hint="eastAsia"/>
          <w:szCs w:val="21"/>
        </w:rPr>
        <w:t xml:space="preserve"> </w:t>
      </w:r>
      <w:r>
        <w:rPr>
          <w:rFonts w:asciiTheme="minorHAnsi" w:hAnsiTheme="minorHAnsi" w:hint="eastAsia"/>
          <w:szCs w:val="21"/>
        </w:rPr>
        <w:t>带入公式，</w:t>
      </w:r>
      <m:oMath>
        <m:r>
          <w:rPr>
            <w:rFonts w:ascii="Cambria Math" w:hAnsi="Cambria Math"/>
            <w:szCs w:val="21"/>
          </w:rPr>
          <m:t>Q=</m:t>
        </m:r>
        <m:r>
          <m:rPr>
            <m:sty m:val="p"/>
          </m:rPr>
          <w:rPr>
            <w:rFonts w:ascii="Cambria Math" w:hAnsi="Cambria Math"/>
            <w:szCs w:val="21"/>
          </w:rPr>
          <m:t>m</m:t>
        </m:r>
        <m:nary>
          <m:naryPr>
            <m:limLoc m:val="subSup"/>
            <m:ctrlPr>
              <w:rPr>
                <w:rFonts w:ascii="Cambria Math" w:hAnsi="Cambria Math"/>
                <w:szCs w:val="21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C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1"/>
              </w:rPr>
              <m:t>(t)</m:t>
            </m:r>
            <m:box>
              <m:boxPr>
                <m:diff m:val="on"/>
                <m:ctrlPr>
                  <w:rPr>
                    <w:rFonts w:ascii="Cambria Math" w:hAnsi="Cambria Math"/>
                    <w:szCs w:val="21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dt</m:t>
                </m:r>
              </m:e>
            </m:box>
          </m:e>
        </m:nary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.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22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73763.5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1000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p"/>
          </m:rPr>
          <w:rPr>
            <w:rFonts w:ascii="Cambria Math"/>
            <w:sz w:val="24"/>
            <w:szCs w:val="24"/>
          </w:rPr>
          <m:t>=</m:t>
        </m:r>
      </m:oMath>
      <w:r w:rsidR="007B2626" w:rsidRPr="007B2626">
        <w:rPr>
          <w:rFonts w:asciiTheme="minorHAnsi" w:hAnsiTheme="minorHAnsi"/>
          <w:sz w:val="24"/>
          <w:szCs w:val="24"/>
        </w:rPr>
        <w:t>1.</w:t>
      </w:r>
      <w:r w:rsidR="0071050C">
        <w:rPr>
          <w:rFonts w:asciiTheme="minorHAnsi" w:hAnsiTheme="minorHAnsi" w:hint="eastAsia"/>
          <w:sz w:val="24"/>
          <w:szCs w:val="24"/>
        </w:rPr>
        <w:t>49</w:t>
      </w:r>
      <w:r w:rsidR="007B2626">
        <w:rPr>
          <w:rFonts w:asciiTheme="minorHAnsi" w:hAnsiTheme="minorHAnsi" w:hint="eastAsia"/>
          <w:sz w:val="24"/>
          <w:szCs w:val="24"/>
        </w:rPr>
        <w:t xml:space="preserve"> kJ</w:t>
      </w:r>
    </w:p>
    <w:p w:rsidR="00C23373" w:rsidRPr="00C23373" w:rsidRDefault="003F41E3" w:rsidP="00C23373">
      <w:pPr>
        <w:ind w:left="42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3</w:t>
      </w:r>
      <w:r w:rsidR="00C23373">
        <w:rPr>
          <w:rFonts w:asciiTheme="minorHAnsi" w:hAnsiTheme="minorHAnsi" w:hint="eastAsia"/>
          <w:szCs w:val="21"/>
        </w:rPr>
        <w:t>、</w:t>
      </w:r>
      <w:r w:rsidR="00C23373" w:rsidRPr="00C23373">
        <w:rPr>
          <w:rFonts w:asciiTheme="minorHAnsi" w:hAnsiTheme="minorHAnsi" w:hint="eastAsia"/>
          <w:szCs w:val="21"/>
        </w:rPr>
        <w:t>德拜的固体比热容模型计算</w:t>
      </w:r>
    </w:p>
    <w:p w:rsidR="00C23373" w:rsidRDefault="00C23373" w:rsidP="00C23373">
      <w:pPr>
        <w:ind w:left="420" w:firstLine="420"/>
        <w:rPr>
          <w:rFonts w:asciiTheme="minorHAnsi" w:hAnsiTheme="minorHAnsi"/>
          <w:szCs w:val="21"/>
        </w:rPr>
      </w:pPr>
      <w:r w:rsidRPr="00C23373">
        <w:rPr>
          <w:rFonts w:asciiTheme="minorHAnsi" w:hAnsiTheme="minorHAnsi" w:hint="eastAsia"/>
          <w:szCs w:val="21"/>
        </w:rPr>
        <w:t>通过查表，得知铜块的德拜温度为</w:t>
      </w:r>
      <w:r>
        <w:rPr>
          <w:rFonts w:asciiTheme="minorHAnsi" w:hAnsiTheme="minorHAnsi"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=343 K</m:t>
        </m:r>
      </m:oMath>
      <w:r>
        <w:rPr>
          <w:rFonts w:asciiTheme="minorHAnsi" w:hAnsiTheme="minorHAnsi" w:hint="eastAsia"/>
          <w:szCs w:val="21"/>
        </w:rPr>
        <w:t>，</w:t>
      </w:r>
    </w:p>
    <w:p w:rsidR="00C23373" w:rsidRDefault="00C23373" w:rsidP="00C23373">
      <w:pPr>
        <w:ind w:left="420" w:firstLine="42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铜块的摩尔质量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Cu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=63.54 g∙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mol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-1</m:t>
            </m:r>
          </m:sup>
        </m:sSup>
      </m:oMath>
    </w:p>
    <w:p w:rsidR="00C23373" w:rsidRDefault="00C23373" w:rsidP="00C23373">
      <w:pPr>
        <w:ind w:left="420" w:firstLine="420"/>
        <w:rPr>
          <w:rFonts w:asciiTheme="minorHAnsi" w:hAnsiTheme="minorHAnsi"/>
          <w:szCs w:val="21"/>
        </w:rPr>
      </w:pPr>
      <w:r w:rsidRPr="00C23373">
        <w:rPr>
          <w:rFonts w:asciiTheme="minorHAnsi" w:hAnsiTheme="minorHAnsi" w:hint="eastAsia"/>
          <w:szCs w:val="21"/>
        </w:rPr>
        <w:t>根据公式：</w:t>
      </w:r>
      <m:oMath>
        <m:r>
          <w:rPr>
            <w:rFonts w:ascii="Cambria Math" w:hAnsi="Cambria Math"/>
            <w:szCs w:val="21"/>
          </w:rPr>
          <m:t>U=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9Nk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4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D</m:t>
                </m:r>
              </m:sub>
              <m:sup>
                <m:r>
                  <w:rPr>
                    <w:rFonts w:ascii="Cambria Math" w:hAnsi="Cambria Math"/>
                    <w:szCs w:val="21"/>
                  </w:rPr>
                  <m:t>3</m:t>
                </m:r>
              </m:sup>
            </m:sSubSup>
          </m:den>
        </m:f>
        <m:nary>
          <m:naryPr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0</m:t>
            </m:r>
          </m:sub>
          <m:sup>
            <m:f>
              <m:fPr>
                <m:type m:val="lin"/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D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Cs w:val="21"/>
                  </w:rPr>
                  <m:t>T</m:t>
                </m:r>
              </m:den>
            </m:f>
          </m:sup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-1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d</m:t>
            </m:r>
            <m:r>
              <w:rPr>
                <w:rFonts w:ascii="Cambria Math" w:hAnsi="Cambria Math"/>
                <w:szCs w:val="21"/>
              </w:rPr>
              <m:t>x</m:t>
            </m:r>
          </m:e>
        </m:nary>
      </m:oMath>
    </w:p>
    <w:p w:rsidR="00C23373" w:rsidRDefault="00C23373" w:rsidP="002A79AC">
      <w:pPr>
        <w:ind w:left="660" w:firstLine="180"/>
        <w:rPr>
          <w:rFonts w:asciiTheme="minorHAnsi" w:hAnsiTheme="minorHAnsi" w:hint="eastAsia"/>
          <w:szCs w:val="21"/>
        </w:rPr>
      </w:pPr>
      <w:r w:rsidRPr="002A79AC">
        <w:rPr>
          <w:rFonts w:asciiTheme="minorHAnsi" w:hAnsiTheme="minorHAnsi" w:hint="eastAsia"/>
          <w:szCs w:val="21"/>
        </w:rPr>
        <w:t>有：</w:t>
      </w:r>
      <m:oMath>
        <m:r>
          <w:rPr>
            <w:rFonts w:ascii="Cambria Math" w:hAnsi="Cambria Math"/>
            <w:szCs w:val="21"/>
          </w:rPr>
          <m:t>Q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Cu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Cu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w:rPr>
                <w:rFonts w:ascii="Cambria Math" w:hAnsi="Cambria Math"/>
                <w:szCs w:val="21"/>
              </w:rPr>
              <m:t>-U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sub>
                </m:sSub>
              </m:e>
            </m:d>
          </m:e>
        </m:d>
      </m:oMath>
      <w:r w:rsidR="0096562C">
        <w:rPr>
          <w:rFonts w:asciiTheme="minorHAnsi" w:hAnsiTheme="minorHAnsi" w:hint="eastAsia"/>
          <w:szCs w:val="21"/>
        </w:rPr>
        <w:t>,</w:t>
      </w:r>
    </w:p>
    <w:p w:rsidR="0096562C" w:rsidRDefault="0096562C" w:rsidP="002A79AC">
      <w:pPr>
        <w:ind w:left="660" w:firstLine="180"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szCs w:val="21"/>
        </w:rPr>
        <w:t>通过软件积分，我们得到</w:t>
      </w:r>
      <w:r w:rsidR="00C91F38">
        <w:rPr>
          <w:rFonts w:asciiTheme="minorHAnsi" w:hAnsiTheme="minorHAnsi" w:hint="eastAsia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t0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=296.</m:t>
        </m:r>
        <m:r>
          <m:rPr>
            <m:sty m:val="p"/>
          </m:rPr>
          <w:rPr>
            <w:rFonts w:ascii="Cambria Math" w:hAnsi="Cambria Math" w:hint="eastAsia"/>
            <w:szCs w:val="21"/>
          </w:rPr>
          <m:t>573</m:t>
        </m:r>
        <m:r>
          <m:rPr>
            <m:sty m:val="p"/>
          </m:rPr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=47</m:t>
        </m:r>
        <m:r>
          <m:rPr>
            <m:sty m:val="p"/>
          </m:rPr>
          <w:rPr>
            <w:rFonts w:ascii="Cambria Math" w:hAnsi="Cambria Math" w:hint="eastAsia"/>
            <w:szCs w:val="21"/>
          </w:rPr>
          <m:t>43</m:t>
        </m:r>
        <m:r>
          <m:rPr>
            <m:sty m:val="p"/>
          </m:rPr>
          <w:rPr>
            <w:rFonts w:ascii="Cambria Math" w:hAnsi="Cambria Math"/>
            <w:szCs w:val="21"/>
          </w:rPr>
          <m:t>.</m:t>
        </m:r>
        <m:r>
          <m:rPr>
            <m:sty m:val="p"/>
          </m:rPr>
          <w:rPr>
            <w:rFonts w:ascii="Cambria Math" w:hAnsi="Cambria Math" w:hint="eastAsia"/>
            <w:szCs w:val="21"/>
          </w:rPr>
          <m:t>670</m:t>
        </m:r>
      </m:oMath>
    </w:p>
    <w:p w:rsidR="00026A13" w:rsidRDefault="00AF2A36" w:rsidP="002A79AC">
      <w:pPr>
        <w:ind w:left="660" w:firstLine="180"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szCs w:val="21"/>
        </w:rPr>
        <w:t>带入公式，</w:t>
      </w:r>
    </w:p>
    <w:p w:rsidR="00AF2A36" w:rsidRDefault="00AF2A36" w:rsidP="002A79AC">
      <w:pPr>
        <w:ind w:left="660" w:firstLine="180"/>
        <w:rPr>
          <w:rFonts w:asciiTheme="minorHAnsi" w:hAnsiTheme="minorHAnsi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Q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Cu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Cu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szCs w:val="21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22</m:t>
              </m:r>
              <m:ctrlPr>
                <w:rPr>
                  <w:rFonts w:ascii="Cambria Math" w:hAnsi="Cambria Math" w:hint="eastAsia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64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*</m:t>
          </m:r>
          <m:d>
            <m:dPr>
              <m:ctrlPr>
                <w:rPr>
                  <w:rFonts w:ascii="Cambria Math" w:hAnsi="Cambria Math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47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43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670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296.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573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J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140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00</m:t>
          </m:r>
          <m:r>
            <m:rPr>
              <m:sty m:val="p"/>
            </m:rPr>
            <w:rPr>
              <w:rFonts w:ascii="Cambria Math"/>
              <w:sz w:val="24"/>
              <w:szCs w:val="24"/>
            </w:rPr>
            <m:t>=1.4</m:t>
          </m:r>
          <m:r>
            <m:rPr>
              <m:sty m:val="p"/>
            </m:rPr>
            <w:rPr>
              <w:rFonts w:ascii="Cambria Math" w:hint="eastAsia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/>
              <w:sz w:val="24"/>
              <w:szCs w:val="24"/>
            </w:rPr>
            <m:t>kJ</m:t>
          </m:r>
        </m:oMath>
      </m:oMathPara>
    </w:p>
    <w:p w:rsidR="00371BB8" w:rsidRDefault="00B5282F" w:rsidP="00BB4F02">
      <w:pPr>
        <w:ind w:left="720"/>
        <w:contextualSpacing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szCs w:val="21"/>
        </w:rPr>
        <w:tab/>
      </w:r>
      <w:r>
        <w:rPr>
          <w:rFonts w:asciiTheme="minorHAnsi" w:hAnsiTheme="minorHAnsi" w:hint="eastAsia"/>
          <w:szCs w:val="21"/>
        </w:rPr>
        <w:t>最后利用公式</w:t>
      </w:r>
      <m:oMath>
        <m:r>
          <w:rPr>
            <w:rFonts w:ascii="Cambria Math" w:hAnsi="Cambria Math"/>
            <w:szCs w:val="21"/>
          </w:rPr>
          <m:t>L=</m:t>
        </m:r>
        <m:f>
          <m:fPr>
            <m:type m:val="lin"/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Cs w:val="21"/>
              </w:rPr>
              <m:t>m</m:t>
            </m:r>
          </m:den>
        </m:f>
      </m:oMath>
      <w:r w:rsidR="008353BE">
        <w:rPr>
          <w:rFonts w:asciiTheme="minorHAnsi" w:hAnsiTheme="minorHAnsi" w:hint="eastAsia"/>
          <w:szCs w:val="21"/>
        </w:rPr>
        <w:t>，我们</w:t>
      </w:r>
      <w:r w:rsidR="007059BB">
        <w:rPr>
          <w:rFonts w:asciiTheme="minorHAnsi" w:hAnsiTheme="minorHAnsi" w:hint="eastAsia"/>
          <w:szCs w:val="21"/>
        </w:rPr>
        <w:t>就可以得到液氮的比汽化</w:t>
      </w:r>
      <w:r w:rsidR="00302823">
        <w:rPr>
          <w:rFonts w:asciiTheme="minorHAnsi" w:hAnsiTheme="minorHAnsi" w:hint="eastAsia"/>
          <w:szCs w:val="21"/>
        </w:rPr>
        <w:t>能。</w:t>
      </w:r>
    </w:p>
    <w:p w:rsidR="00BB4F02" w:rsidRDefault="00BB4F02" w:rsidP="00BB4F02">
      <w:pPr>
        <w:ind w:left="720"/>
        <w:contextualSpacing/>
        <w:rPr>
          <w:rFonts w:asciiTheme="minorHAnsi" w:hAnsiTheme="minorHAnsi"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</m:t>
              </m:r>
              <m:ctrlPr>
                <w:rPr>
                  <w:rFonts w:ascii="Cambria Math" w:hAnsi="Cambria Math" w:hint="eastAsia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 w:hint="eastAsia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1.49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kJ</m:t>
              </m:r>
            </m:num>
            <m:den>
              <m:r>
                <m:rPr>
                  <m:sty m:val="p"/>
                </m:rPr>
                <w:rPr>
                  <w:rFonts w:ascii="Cambria Math" w:hAnsiTheme="minorHAnsi" w:hint="eastAsia"/>
                  <w:szCs w:val="21"/>
                </w:rPr>
                <m:t>8.08</m:t>
              </m:r>
              <m:r>
                <m:rPr>
                  <m:sty m:val="p"/>
                </m:rPr>
                <w:rPr>
                  <w:rFonts w:ascii="Cambria Math" w:hAnsiTheme="minorHAnsi"/>
                  <w:szCs w:val="21"/>
                </w:rPr>
                <m:t>g</m:t>
              </m:r>
              <m:ctrlPr>
                <w:rPr>
                  <w:rFonts w:ascii="Cambria Math" w:hAnsiTheme="minorHAnsi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Theme="minorHAnsi"/>
              <w:szCs w:val="21"/>
            </w:rPr>
            <m:t>=184.4</m:t>
          </m:r>
          <m:r>
            <m:rPr>
              <m:sty m:val="p"/>
            </m:rPr>
            <w:rPr>
              <w:rFonts w:ascii="Cambria Math" w:hAnsiTheme="minorHAnsi"/>
              <w:szCs w:val="21"/>
            </w:rPr>
            <m:t>1</m:t>
          </m:r>
          <m:r>
            <m:rPr>
              <m:sty m:val="p"/>
            </m:rPr>
            <w:rPr>
              <w:rFonts w:ascii="Cambria Math" w:hAnsiTheme="minorHAnsi"/>
              <w:szCs w:val="21"/>
            </w:rPr>
            <m:t xml:space="preserve"> </m:t>
          </m:r>
          <m:r>
            <m:rPr>
              <m:sty m:val="p"/>
            </m:rPr>
            <w:rPr>
              <w:rFonts w:ascii="Cambria Math" w:hAnsiTheme="minorHAnsi"/>
              <w:szCs w:val="21"/>
            </w:rPr>
            <m:t>kJ/kg</m:t>
          </m:r>
        </m:oMath>
      </m:oMathPara>
    </w:p>
    <w:p w:rsidR="00A40228" w:rsidRDefault="00A40228" w:rsidP="00BB4F02">
      <w:pPr>
        <w:ind w:left="720"/>
        <w:contextualSpacing/>
        <w:rPr>
          <w:rFonts w:asciiTheme="minorHAnsi" w:hAnsiTheme="minorHAnsi"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  <m:ctrlPr>
                <w:rPr>
                  <w:rFonts w:ascii="Cambria Math" w:hAnsi="Cambria Math" w:hint="eastAsia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 w:hint="eastAsia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1.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49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kJ</m:t>
              </m:r>
            </m:num>
            <m:den>
              <m:r>
                <m:rPr>
                  <m:sty m:val="p"/>
                </m:rPr>
                <w:rPr>
                  <w:rFonts w:ascii="Cambria Math" w:hAnsiTheme="minorHAnsi" w:hint="eastAsia"/>
                  <w:szCs w:val="21"/>
                </w:rPr>
                <m:t>8.08</m:t>
              </m:r>
              <m:r>
                <m:rPr>
                  <m:sty m:val="p"/>
                </m:rPr>
                <w:rPr>
                  <w:rFonts w:ascii="Cambria Math" w:hAnsiTheme="minorHAnsi"/>
                  <w:szCs w:val="21"/>
                </w:rPr>
                <m:t>g</m:t>
              </m:r>
              <m:ctrlPr>
                <w:rPr>
                  <w:rFonts w:ascii="Cambria Math" w:hAnsiTheme="minorHAnsi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Theme="minorHAnsi"/>
              <w:szCs w:val="21"/>
            </w:rPr>
            <m:t>=</m:t>
          </m:r>
          <m:r>
            <m:rPr>
              <m:sty m:val="p"/>
            </m:rPr>
            <w:rPr>
              <w:rFonts w:ascii="Cambria Math" w:hAnsiTheme="minorHAnsi"/>
              <w:szCs w:val="21"/>
            </w:rPr>
            <m:t>184.41</m:t>
          </m:r>
          <m:r>
            <m:rPr>
              <m:sty m:val="p"/>
            </m:rPr>
            <w:rPr>
              <w:rFonts w:ascii="Cambria Math" w:hAnsiTheme="minorHAnsi"/>
              <w:szCs w:val="21"/>
            </w:rPr>
            <m:t xml:space="preserve"> </m:t>
          </m:r>
          <m:r>
            <m:rPr>
              <m:sty m:val="p"/>
            </m:rPr>
            <w:rPr>
              <w:rFonts w:ascii="Cambria Math" w:hAnsiTheme="minorHAnsi"/>
              <w:szCs w:val="21"/>
            </w:rPr>
            <m:t>kJ/kg</m:t>
          </m:r>
        </m:oMath>
      </m:oMathPara>
    </w:p>
    <w:p w:rsidR="00A40228" w:rsidRDefault="00A40228" w:rsidP="00BB4F02">
      <w:pPr>
        <w:ind w:left="720"/>
        <w:contextualSpacing/>
        <w:rPr>
          <w:rFonts w:asciiTheme="minorHAnsi" w:hAnsiTheme="minorHAnsi"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  <m:ctrlPr>
                <w:rPr>
                  <w:rFonts w:ascii="Cambria Math" w:hAnsi="Cambria Math" w:hint="eastAsia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 w:hint="eastAsia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1.4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kJ</m:t>
              </m:r>
            </m:num>
            <m:den>
              <m:r>
                <m:rPr>
                  <m:sty m:val="p"/>
                </m:rPr>
                <w:rPr>
                  <w:rFonts w:ascii="Cambria Math" w:hAnsiTheme="minorHAnsi" w:hint="eastAsia"/>
                  <w:szCs w:val="21"/>
                </w:rPr>
                <m:t>8.08</m:t>
              </m:r>
              <m:r>
                <m:rPr>
                  <m:sty m:val="p"/>
                </m:rPr>
                <w:rPr>
                  <w:rFonts w:ascii="Cambria Math" w:hAnsiTheme="minorHAnsi"/>
                  <w:szCs w:val="21"/>
                </w:rPr>
                <m:t>g</m:t>
              </m:r>
              <m:ctrlPr>
                <w:rPr>
                  <w:rFonts w:ascii="Cambria Math" w:hAnsiTheme="minorHAnsi"/>
                  <w:szCs w:val="21"/>
                </w:rPr>
              </m:ctrlPr>
            </m:den>
          </m:f>
          <m:r>
            <m:rPr>
              <m:sty m:val="p"/>
            </m:rPr>
            <w:rPr>
              <w:rFonts w:ascii="Cambria Math" w:hAnsiTheme="minorHAnsi"/>
              <w:szCs w:val="21"/>
            </w:rPr>
            <m:t>=1</m:t>
          </m:r>
          <m:r>
            <m:rPr>
              <m:sty m:val="p"/>
            </m:rPr>
            <w:rPr>
              <w:rFonts w:ascii="Cambria Math" w:hAnsiTheme="minorHAnsi"/>
              <w:szCs w:val="21"/>
            </w:rPr>
            <m:t>7</m:t>
          </m:r>
          <m:r>
            <m:rPr>
              <m:sty m:val="p"/>
            </m:rPr>
            <w:rPr>
              <w:rFonts w:ascii="Cambria Math" w:hAnsiTheme="minorHAnsi" w:hint="eastAsia"/>
              <w:szCs w:val="21"/>
            </w:rPr>
            <m:t>3</m:t>
          </m:r>
          <m:r>
            <m:rPr>
              <m:sty m:val="p"/>
            </m:rPr>
            <w:rPr>
              <w:rFonts w:ascii="Cambria Math" w:hAnsiTheme="minorHAnsi"/>
              <w:szCs w:val="21"/>
            </w:rPr>
            <m:t>.</m:t>
          </m:r>
          <m:r>
            <m:rPr>
              <m:sty m:val="p"/>
            </m:rPr>
            <w:rPr>
              <w:rFonts w:ascii="Cambria Math" w:hAnsiTheme="minorHAnsi" w:hint="eastAsia"/>
              <w:szCs w:val="21"/>
            </w:rPr>
            <m:t>27</m:t>
          </m:r>
          <m:r>
            <m:rPr>
              <m:sty m:val="p"/>
            </m:rPr>
            <w:rPr>
              <w:rFonts w:ascii="Cambria Math" w:hAnsiTheme="minorHAnsi" w:hint="eastAsia"/>
              <w:szCs w:val="21"/>
            </w:rPr>
            <m:t xml:space="preserve"> </m:t>
          </m:r>
          <m:r>
            <m:rPr>
              <m:sty m:val="p"/>
            </m:rPr>
            <w:rPr>
              <w:rFonts w:ascii="Cambria Math" w:hAnsiTheme="minorHAnsi"/>
              <w:szCs w:val="21"/>
            </w:rPr>
            <m:t>kJ</m:t>
          </m:r>
          <m:r>
            <m:rPr>
              <m:sty m:val="p"/>
            </m:rPr>
            <w:rPr>
              <w:rFonts w:ascii="Cambria Math" w:hAnsiTheme="minorHAnsi"/>
              <w:szCs w:val="21"/>
            </w:rPr>
            <m:t>/kg</m:t>
          </m:r>
        </m:oMath>
      </m:oMathPara>
    </w:p>
    <w:p w:rsidR="003D408A" w:rsidRDefault="00C25F25" w:rsidP="00BB4F02">
      <w:pPr>
        <w:ind w:left="720"/>
        <w:contextualSpacing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szCs w:val="21"/>
        </w:rPr>
        <w:lastRenderedPageBreak/>
        <w:t xml:space="preserve"> </w:t>
      </w:r>
      <w:r>
        <w:rPr>
          <w:rFonts w:asciiTheme="minorHAnsi" w:hAnsiTheme="minorHAnsi" w:hint="eastAsia"/>
          <w:szCs w:val="21"/>
        </w:rPr>
        <w:t>三者间误差在容许范围内。</w:t>
      </w:r>
    </w:p>
    <w:p w:rsidR="00587AB8" w:rsidRDefault="00587AB8" w:rsidP="00587AB8">
      <w:pPr>
        <w:jc w:val="left"/>
        <w:rPr>
          <w:rFonts w:ascii="宋体" w:hAnsi="宋体"/>
          <w:b/>
          <w:sz w:val="24"/>
          <w:szCs w:val="24"/>
        </w:rPr>
      </w:pPr>
      <w:r w:rsidRPr="00642D72">
        <w:rPr>
          <w:rFonts w:ascii="宋体" w:hAnsi="宋体" w:hint="eastAsia"/>
          <w:b/>
          <w:sz w:val="24"/>
          <w:szCs w:val="24"/>
        </w:rPr>
        <w:t>【对实验结果中的现象或问题进行分析、讨论】</w:t>
      </w:r>
    </w:p>
    <w:p w:rsidR="00587AB8" w:rsidRDefault="007450C8" w:rsidP="00587AB8">
      <w:pPr>
        <w:contextualSpacing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szCs w:val="21"/>
        </w:rPr>
        <w:t xml:space="preserve">  </w:t>
      </w:r>
      <w:r>
        <w:rPr>
          <w:rFonts w:asciiTheme="minorHAnsi" w:hAnsiTheme="minorHAnsi" w:hint="eastAsia"/>
          <w:szCs w:val="21"/>
        </w:rPr>
        <w:t>本实验虽然操作较简单，但仍然存在一些可能出现误差的地方，试列举如下：</w:t>
      </w:r>
    </w:p>
    <w:p w:rsidR="007450C8" w:rsidRPr="00A219DE" w:rsidRDefault="008B78F3" w:rsidP="00A219DE">
      <w:pPr>
        <w:pStyle w:val="a5"/>
        <w:numPr>
          <w:ilvl w:val="0"/>
          <w:numId w:val="16"/>
        </w:numPr>
        <w:ind w:firstLineChars="0"/>
        <w:contextualSpacing/>
        <w:rPr>
          <w:rFonts w:asciiTheme="minorHAnsi" w:hAnsiTheme="minorHAnsi" w:hint="eastAsia"/>
          <w:szCs w:val="21"/>
        </w:rPr>
      </w:pPr>
      <w:r w:rsidRPr="00A219DE">
        <w:rPr>
          <w:rFonts w:asciiTheme="minorHAnsi" w:hAnsiTheme="minorHAnsi" w:hint="eastAsia"/>
          <w:szCs w:val="21"/>
        </w:rPr>
        <w:t>实验中，整个实验装置被放置在传感器上。</w:t>
      </w:r>
      <w:r w:rsidR="00A059FA" w:rsidRPr="00A219DE">
        <w:rPr>
          <w:rFonts w:asciiTheme="minorHAnsi" w:hAnsiTheme="minorHAnsi" w:hint="eastAsia"/>
          <w:szCs w:val="21"/>
        </w:rPr>
        <w:t>然而为了测量微小范围内的质量变化，传感器对周围环境的敏感度非常高。</w:t>
      </w:r>
      <w:r w:rsidR="00BB2828" w:rsidRPr="00A219DE">
        <w:rPr>
          <w:rFonts w:asciiTheme="minorHAnsi" w:hAnsiTheme="minorHAnsi" w:hint="eastAsia"/>
          <w:szCs w:val="21"/>
        </w:rPr>
        <w:t>实验中对桌面的碰撞、放置铜块、砝码等重物时的震动，都会对传感器传输的数据产生相当巨大的影响。</w:t>
      </w:r>
      <w:r w:rsidR="00B5002A" w:rsidRPr="00A219DE">
        <w:rPr>
          <w:rFonts w:asciiTheme="minorHAnsi" w:hAnsiTheme="minorHAnsi" w:hint="eastAsia"/>
          <w:szCs w:val="21"/>
        </w:rPr>
        <w:t>在实验中，我们小组为了得到一组较好的曲线，在实验时</w:t>
      </w:r>
      <w:r w:rsidR="005B644B" w:rsidRPr="00A219DE">
        <w:rPr>
          <w:rFonts w:asciiTheme="minorHAnsi" w:hAnsiTheme="minorHAnsi" w:hint="eastAsia"/>
          <w:szCs w:val="21"/>
        </w:rPr>
        <w:t>尽量远离台桌，并从不是很好的数据中总结原因，</w:t>
      </w:r>
      <w:r w:rsidR="0063016D" w:rsidRPr="00A219DE">
        <w:rPr>
          <w:rFonts w:asciiTheme="minorHAnsi" w:hAnsiTheme="minorHAnsi" w:hint="eastAsia"/>
          <w:szCs w:val="21"/>
        </w:rPr>
        <w:t>最后找出了放置铜块的窍门，</w:t>
      </w:r>
      <w:r w:rsidR="00F35F66" w:rsidRPr="00A219DE">
        <w:rPr>
          <w:rFonts w:asciiTheme="minorHAnsi" w:hAnsiTheme="minorHAnsi" w:hint="eastAsia"/>
          <w:szCs w:val="21"/>
        </w:rPr>
        <w:t>得到了较好的数据。</w:t>
      </w:r>
      <w:r w:rsidR="00CA56D5" w:rsidRPr="00A219DE">
        <w:rPr>
          <w:rFonts w:asciiTheme="minorHAnsi" w:hAnsiTheme="minorHAnsi" w:hint="eastAsia"/>
          <w:szCs w:val="21"/>
        </w:rPr>
        <w:t>这里感谢助教老师不厌其烦地为我们提供实验用的液氮</w:t>
      </w:r>
      <w:r w:rsidR="000A1EC9" w:rsidRPr="00A219DE">
        <w:rPr>
          <w:rFonts w:asciiTheme="minorHAnsi" w:hAnsiTheme="minorHAnsi" w:hint="eastAsia"/>
          <w:szCs w:val="21"/>
        </w:rPr>
        <w:t>，</w:t>
      </w:r>
      <w:r w:rsidR="00DB0D05" w:rsidRPr="00A219DE">
        <w:rPr>
          <w:rFonts w:asciiTheme="minorHAnsi" w:hAnsiTheme="minorHAnsi" w:hint="eastAsia"/>
          <w:szCs w:val="21"/>
        </w:rPr>
        <w:t>让我们能有更多的机会去更新数据。</w:t>
      </w:r>
    </w:p>
    <w:p w:rsidR="00A219DE" w:rsidRDefault="00302B8B" w:rsidP="00A219DE">
      <w:pPr>
        <w:pStyle w:val="a5"/>
        <w:numPr>
          <w:ilvl w:val="0"/>
          <w:numId w:val="16"/>
        </w:numPr>
        <w:ind w:firstLineChars="0"/>
        <w:contextualSpacing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szCs w:val="21"/>
        </w:rPr>
        <w:t>在测量</w:t>
      </w:r>
      <w:r w:rsidR="00901035">
        <w:rPr>
          <w:rFonts w:asciiTheme="minorHAnsi" w:hAnsiTheme="minorHAnsi" w:hint="eastAsia"/>
          <w:szCs w:val="21"/>
        </w:rPr>
        <w:t>液氮汽化过程图线时，</w:t>
      </w:r>
      <w:r w:rsidR="00B9798F">
        <w:rPr>
          <w:rFonts w:asciiTheme="minorHAnsi" w:hAnsiTheme="minorHAnsi" w:hint="eastAsia"/>
          <w:szCs w:val="21"/>
        </w:rPr>
        <w:t>我们的前</w:t>
      </w:r>
      <w:r w:rsidR="00B9798F">
        <w:rPr>
          <w:rFonts w:asciiTheme="minorHAnsi" w:hAnsiTheme="minorHAnsi" w:hint="eastAsia"/>
          <w:szCs w:val="21"/>
        </w:rPr>
        <w:t>2</w:t>
      </w:r>
      <w:r w:rsidR="00B9798F">
        <w:rPr>
          <w:rFonts w:asciiTheme="minorHAnsi" w:hAnsiTheme="minorHAnsi" w:hint="eastAsia"/>
          <w:szCs w:val="21"/>
        </w:rPr>
        <w:t>次</w:t>
      </w:r>
      <w:r w:rsidR="008A4829">
        <w:rPr>
          <w:rFonts w:asciiTheme="minorHAnsi" w:hAnsiTheme="minorHAnsi" w:hint="eastAsia"/>
          <w:szCs w:val="21"/>
        </w:rPr>
        <w:t>曲线都不是十分美观，</w:t>
      </w:r>
      <w:r w:rsidR="00225238">
        <w:rPr>
          <w:rFonts w:asciiTheme="minorHAnsi" w:hAnsiTheme="minorHAnsi" w:hint="eastAsia"/>
          <w:szCs w:val="21"/>
        </w:rPr>
        <w:t>具体</w:t>
      </w:r>
      <w:r w:rsidR="00E46064">
        <w:rPr>
          <w:rFonts w:asciiTheme="minorHAnsi" w:hAnsiTheme="minorHAnsi" w:hint="eastAsia"/>
          <w:szCs w:val="21"/>
        </w:rPr>
        <w:t>可以通过下面的两个图来看。</w:t>
      </w:r>
    </w:p>
    <w:p w:rsidR="0034460A" w:rsidRDefault="0034460A" w:rsidP="0034460A">
      <w:pPr>
        <w:pStyle w:val="a5"/>
        <w:ind w:left="780" w:firstLineChars="0" w:firstLine="0"/>
        <w:contextualSpacing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noProof/>
          <w:szCs w:val="21"/>
        </w:rPr>
        <w:drawing>
          <wp:inline distT="0" distB="0" distL="0" distR="0">
            <wp:extent cx="5274310" cy="4187825"/>
            <wp:effectExtent l="19050" t="0" r="2540" b="0"/>
            <wp:docPr id="6" name="图片 5" descr="失败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失败2.bm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hint="eastAsia"/>
          <w:noProof/>
          <w:szCs w:val="21"/>
        </w:rPr>
        <w:lastRenderedPageBreak/>
        <w:drawing>
          <wp:inline distT="0" distB="0" distL="0" distR="0">
            <wp:extent cx="5274310" cy="4137025"/>
            <wp:effectExtent l="19050" t="0" r="2540" b="0"/>
            <wp:docPr id="8" name="图片 7" descr="失败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失败1.bm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60A" w:rsidRDefault="0034460A" w:rsidP="0034460A">
      <w:pPr>
        <w:pStyle w:val="a5"/>
        <w:ind w:left="780" w:firstLineChars="0" w:firstLine="0"/>
        <w:contextualSpacing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szCs w:val="21"/>
        </w:rPr>
        <w:t>在上面两个图中，最后一段曲线与前面</w:t>
      </w:r>
      <w:r>
        <w:rPr>
          <w:rFonts w:asciiTheme="minorHAnsi" w:hAnsiTheme="minorHAnsi" w:hint="eastAsia"/>
          <w:szCs w:val="21"/>
        </w:rPr>
        <w:t>3</w:t>
      </w:r>
      <w:r>
        <w:rPr>
          <w:rFonts w:asciiTheme="minorHAnsi" w:hAnsiTheme="minorHAnsi" w:hint="eastAsia"/>
          <w:szCs w:val="21"/>
        </w:rPr>
        <w:t>段曲线的斜率明显有差别，而更大的问题是最后一段曲线并不能看出一段明显的趋势，</w:t>
      </w:r>
      <w:r w:rsidR="00C819B6">
        <w:rPr>
          <w:rFonts w:asciiTheme="minorHAnsi" w:hAnsiTheme="minorHAnsi" w:hint="eastAsia"/>
          <w:szCs w:val="21"/>
        </w:rPr>
        <w:t>取而代之的是弯曲的走势。</w:t>
      </w:r>
      <w:r w:rsidR="00664AE0">
        <w:rPr>
          <w:rFonts w:asciiTheme="minorHAnsi" w:hAnsiTheme="minorHAnsi" w:hint="eastAsia"/>
          <w:szCs w:val="21"/>
        </w:rPr>
        <w:t>据我们分析，这可能是我们花在前</w:t>
      </w:r>
      <w:r w:rsidR="00664AE0">
        <w:rPr>
          <w:rFonts w:asciiTheme="minorHAnsi" w:hAnsiTheme="minorHAnsi" w:hint="eastAsia"/>
          <w:szCs w:val="21"/>
        </w:rPr>
        <w:t>2</w:t>
      </w:r>
      <w:r w:rsidR="00664AE0">
        <w:rPr>
          <w:rFonts w:asciiTheme="minorHAnsi" w:hAnsiTheme="minorHAnsi" w:hint="eastAsia"/>
          <w:szCs w:val="21"/>
        </w:rPr>
        <w:t>段曲线上的时间太长（各达到了</w:t>
      </w:r>
      <w:r w:rsidR="00664AE0">
        <w:rPr>
          <w:rFonts w:asciiTheme="minorHAnsi" w:hAnsiTheme="minorHAnsi" w:hint="eastAsia"/>
          <w:szCs w:val="21"/>
        </w:rPr>
        <w:t>30s</w:t>
      </w:r>
      <w:r w:rsidR="00664AE0">
        <w:rPr>
          <w:rFonts w:asciiTheme="minorHAnsi" w:hAnsiTheme="minorHAnsi" w:hint="eastAsia"/>
          <w:szCs w:val="21"/>
        </w:rPr>
        <w:t>），导致最后阶段液氮剩余量不足，因此</w:t>
      </w:r>
      <w:r w:rsidR="00153289">
        <w:rPr>
          <w:rFonts w:asciiTheme="minorHAnsi" w:hAnsiTheme="minorHAnsi" w:hint="eastAsia"/>
          <w:szCs w:val="21"/>
        </w:rPr>
        <w:t>最后的汽化曲线与众不同。</w:t>
      </w:r>
      <w:r w:rsidR="00FC064B">
        <w:rPr>
          <w:rFonts w:asciiTheme="minorHAnsi" w:hAnsiTheme="minorHAnsi" w:hint="eastAsia"/>
          <w:szCs w:val="21"/>
        </w:rPr>
        <w:t>在我们后来的实验中，我们减少了实验的时间，最后得到的曲线</w:t>
      </w:r>
      <w:r w:rsidR="00A23145">
        <w:rPr>
          <w:rFonts w:asciiTheme="minorHAnsi" w:hAnsiTheme="minorHAnsi" w:hint="eastAsia"/>
          <w:szCs w:val="21"/>
        </w:rPr>
        <w:t>中</w:t>
      </w:r>
      <w:r w:rsidR="00FC064B">
        <w:rPr>
          <w:rFonts w:asciiTheme="minorHAnsi" w:hAnsiTheme="minorHAnsi" w:hint="eastAsia"/>
          <w:szCs w:val="21"/>
        </w:rPr>
        <w:t>最后一段曲线与前三段曲线</w:t>
      </w:r>
      <w:r w:rsidR="00A23145">
        <w:rPr>
          <w:rFonts w:asciiTheme="minorHAnsi" w:hAnsiTheme="minorHAnsi" w:hint="eastAsia"/>
          <w:szCs w:val="21"/>
        </w:rPr>
        <w:t>的走势</w:t>
      </w:r>
      <w:r w:rsidR="00FC064B">
        <w:rPr>
          <w:rFonts w:asciiTheme="minorHAnsi" w:hAnsiTheme="minorHAnsi" w:hint="eastAsia"/>
          <w:szCs w:val="21"/>
        </w:rPr>
        <w:t>可以很自然地看作是平行的。</w:t>
      </w:r>
    </w:p>
    <w:p w:rsidR="00F92F61" w:rsidRDefault="00AE04CA" w:rsidP="00E47448">
      <w:pPr>
        <w:pStyle w:val="a5"/>
        <w:numPr>
          <w:ilvl w:val="0"/>
          <w:numId w:val="16"/>
        </w:numPr>
        <w:ind w:firstLineChars="0"/>
        <w:contextualSpacing/>
        <w:rPr>
          <w:rFonts w:asciiTheme="minorHAnsi" w:hAnsiTheme="minorHAnsi" w:hint="eastAsia"/>
          <w:szCs w:val="21"/>
        </w:rPr>
      </w:pPr>
      <w:r w:rsidRPr="00E47448">
        <w:rPr>
          <w:rFonts w:asciiTheme="minorHAnsi" w:hAnsiTheme="minorHAnsi" w:hint="eastAsia"/>
          <w:szCs w:val="21"/>
        </w:rPr>
        <w:t>测量完曲线之后，我们需要用</w:t>
      </w:r>
      <w:r w:rsidRPr="00E47448">
        <w:rPr>
          <w:rFonts w:asciiTheme="minorHAnsi" w:hAnsiTheme="minorHAnsi" w:hint="eastAsia"/>
          <w:szCs w:val="21"/>
        </w:rPr>
        <w:t>Origin</w:t>
      </w:r>
      <w:r w:rsidRPr="00E47448">
        <w:rPr>
          <w:rFonts w:asciiTheme="minorHAnsi" w:hAnsiTheme="minorHAnsi" w:hint="eastAsia"/>
          <w:szCs w:val="21"/>
        </w:rPr>
        <w:t>在图像上做出趋势线。</w:t>
      </w:r>
      <w:r w:rsidR="00E47448" w:rsidRPr="00E47448">
        <w:rPr>
          <w:rFonts w:asciiTheme="minorHAnsi" w:hAnsiTheme="minorHAnsi" w:hint="eastAsia"/>
          <w:szCs w:val="21"/>
        </w:rPr>
        <w:t>由于数据采集器的敏感性，</w:t>
      </w:r>
      <w:r w:rsidR="00E47448">
        <w:rPr>
          <w:rFonts w:asciiTheme="minorHAnsi" w:hAnsiTheme="minorHAnsi" w:hint="eastAsia"/>
          <w:szCs w:val="21"/>
        </w:rPr>
        <w:t>所得到的曲线波动性较大，</w:t>
      </w:r>
      <w:r w:rsidR="00EA0244">
        <w:rPr>
          <w:rFonts w:asciiTheme="minorHAnsi" w:hAnsiTheme="minorHAnsi" w:hint="eastAsia"/>
          <w:szCs w:val="21"/>
        </w:rPr>
        <w:t>因此在作图时难免就会产生误差。</w:t>
      </w:r>
      <w:r w:rsidR="00AE499A">
        <w:rPr>
          <w:rFonts w:asciiTheme="minorHAnsi" w:hAnsiTheme="minorHAnsi" w:hint="eastAsia"/>
          <w:szCs w:val="21"/>
        </w:rPr>
        <w:t>在实验时，我们采用了反复放大</w:t>
      </w:r>
      <w:r w:rsidR="00AE499A">
        <w:rPr>
          <w:rFonts w:asciiTheme="minorHAnsi" w:hAnsiTheme="minorHAnsi" w:hint="eastAsia"/>
          <w:szCs w:val="21"/>
        </w:rPr>
        <w:t>/</w:t>
      </w:r>
      <w:r w:rsidR="00AE499A">
        <w:rPr>
          <w:rFonts w:asciiTheme="minorHAnsi" w:hAnsiTheme="minorHAnsi" w:hint="eastAsia"/>
          <w:szCs w:val="21"/>
        </w:rPr>
        <w:t>缩小图像</w:t>
      </w:r>
      <w:r w:rsidR="003C2644">
        <w:rPr>
          <w:rFonts w:asciiTheme="minorHAnsi" w:hAnsiTheme="minorHAnsi" w:hint="eastAsia"/>
          <w:szCs w:val="21"/>
        </w:rPr>
        <w:t>的方法</w:t>
      </w:r>
      <w:r w:rsidR="00AE499A">
        <w:rPr>
          <w:rFonts w:asciiTheme="minorHAnsi" w:hAnsiTheme="minorHAnsi" w:hint="eastAsia"/>
          <w:szCs w:val="21"/>
        </w:rPr>
        <w:t>，来得到整体与局部上都比较匹配图像曲线的趋势</w:t>
      </w:r>
      <w:r w:rsidR="001922EA">
        <w:rPr>
          <w:rFonts w:asciiTheme="minorHAnsi" w:hAnsiTheme="minorHAnsi" w:hint="eastAsia"/>
          <w:szCs w:val="21"/>
        </w:rPr>
        <w:t>线，以此来尽量减小误差。</w:t>
      </w:r>
    </w:p>
    <w:p w:rsidR="005E5AA9" w:rsidRDefault="005E5AA9" w:rsidP="00E47448">
      <w:pPr>
        <w:pStyle w:val="a5"/>
        <w:numPr>
          <w:ilvl w:val="0"/>
          <w:numId w:val="16"/>
        </w:numPr>
        <w:ind w:firstLineChars="0"/>
        <w:contextualSpacing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szCs w:val="21"/>
        </w:rPr>
        <w:t>用比热容法计算放热能量时，我们对铜块的定比热容</w:t>
      </w:r>
      <w:r>
        <w:rPr>
          <w:rFonts w:asciiTheme="minorHAnsi" w:hAnsiTheme="minorHAnsi" w:hint="eastAsia"/>
          <w:szCs w:val="21"/>
        </w:rPr>
        <w:t>-</w:t>
      </w:r>
      <w:r>
        <w:rPr>
          <w:rFonts w:asciiTheme="minorHAnsi" w:hAnsiTheme="minorHAnsi" w:hint="eastAsia"/>
          <w:szCs w:val="21"/>
        </w:rPr>
        <w:t>温度函数进行了多项式拟合，</w:t>
      </w:r>
      <w:r w:rsidR="00C13358">
        <w:rPr>
          <w:rFonts w:asciiTheme="minorHAnsi" w:hAnsiTheme="minorHAnsi" w:hint="eastAsia"/>
          <w:szCs w:val="21"/>
        </w:rPr>
        <w:t>可能是由于我选择的函数次数过高，结果与其它两种方法计算出的放热能量差别较大。</w:t>
      </w:r>
      <w:r w:rsidR="00FB7394">
        <w:rPr>
          <w:rFonts w:asciiTheme="minorHAnsi" w:hAnsiTheme="minorHAnsi" w:hint="eastAsia"/>
          <w:szCs w:val="21"/>
        </w:rPr>
        <w:t>而如果我使用了</w:t>
      </w:r>
      <w:r w:rsidR="0076314C">
        <w:rPr>
          <w:rFonts w:asciiTheme="minorHAnsi" w:hAnsiTheme="minorHAnsi" w:hint="eastAsia"/>
          <w:szCs w:val="21"/>
        </w:rPr>
        <w:t>4</w:t>
      </w:r>
      <w:r w:rsidR="00FB7394">
        <w:rPr>
          <w:rFonts w:asciiTheme="minorHAnsi" w:hAnsiTheme="minorHAnsi" w:hint="eastAsia"/>
          <w:szCs w:val="21"/>
        </w:rPr>
        <w:t>次函数来进行拟合的话，虽然</w:t>
      </w:r>
      <w:r w:rsidR="0076314C">
        <w:rPr>
          <w:rFonts w:asciiTheme="minorHAnsi" w:hAnsiTheme="minorHAnsi" w:hint="eastAsia"/>
          <w:szCs w:val="21"/>
        </w:rPr>
        <w:t>拟合准确度稍有下降，但是结果与其它两种方法</w:t>
      </w:r>
      <w:r w:rsidR="00AA5134">
        <w:rPr>
          <w:rFonts w:asciiTheme="minorHAnsi" w:hAnsiTheme="minorHAnsi" w:hint="eastAsia"/>
          <w:szCs w:val="21"/>
        </w:rPr>
        <w:t>相似</w:t>
      </w:r>
      <w:r w:rsidR="0076314C">
        <w:rPr>
          <w:rFonts w:asciiTheme="minorHAnsi" w:hAnsiTheme="minorHAnsi" w:hint="eastAsia"/>
          <w:szCs w:val="21"/>
        </w:rPr>
        <w:t>度更高。</w:t>
      </w:r>
      <w:r w:rsidR="00ED637B">
        <w:rPr>
          <w:rFonts w:asciiTheme="minorHAnsi" w:hAnsiTheme="minorHAnsi" w:hint="eastAsia"/>
          <w:szCs w:val="21"/>
        </w:rPr>
        <w:t>这里也一起给出</w:t>
      </w:r>
      <w:r w:rsidR="00ED637B">
        <w:rPr>
          <w:rFonts w:asciiTheme="minorHAnsi" w:hAnsiTheme="minorHAnsi" w:hint="eastAsia"/>
          <w:szCs w:val="21"/>
        </w:rPr>
        <w:t>5</w:t>
      </w:r>
      <w:r w:rsidR="00ED637B">
        <w:rPr>
          <w:rFonts w:asciiTheme="minorHAnsi" w:hAnsiTheme="minorHAnsi" w:hint="eastAsia"/>
          <w:szCs w:val="21"/>
        </w:rPr>
        <w:t>次多项式拟合的结果</w:t>
      </w:r>
      <w:r w:rsidR="002E2F8F">
        <w:rPr>
          <w:rFonts w:asciiTheme="minorHAnsi" w:hAnsiTheme="minorHAnsi" w:hint="eastAsia"/>
          <w:szCs w:val="21"/>
        </w:rPr>
        <w:t>。</w:t>
      </w:r>
      <w:r w:rsidR="00B951E6">
        <w:rPr>
          <w:rFonts w:asciiTheme="minorHAnsi" w:hAnsiTheme="minorHAnsi" w:hint="eastAsia"/>
          <w:szCs w:val="21"/>
        </w:rPr>
        <w:t>这个问题的原因还有待进一步研究。</w:t>
      </w:r>
    </w:p>
    <w:p w:rsidR="00FB3119" w:rsidRDefault="00222F61" w:rsidP="006E0C99">
      <w:pPr>
        <w:pStyle w:val="a5"/>
        <w:ind w:left="780" w:firstLineChars="0" w:firstLine="0"/>
        <w:contextualSpacing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noProof/>
          <w:szCs w:val="21"/>
        </w:rPr>
        <w:lastRenderedPageBreak/>
        <w:drawing>
          <wp:inline distT="0" distB="0" distL="0" distR="0">
            <wp:extent cx="5274310" cy="3896360"/>
            <wp:effectExtent l="19050" t="0" r="2540" b="0"/>
            <wp:docPr id="12" name="图片 11" descr="Cp-T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-T2.bm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F61" w:rsidRPr="00262965" w:rsidRDefault="00222F61" w:rsidP="00487580">
      <w:pPr>
        <w:ind w:left="720"/>
        <w:contextualSpacing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szCs w:val="21"/>
        </w:rPr>
        <w:t>对应的计算结果为</w:t>
      </w:r>
      <m:oMath>
        <m:r>
          <w:rPr>
            <w:rFonts w:ascii="Cambria Math" w:hAnsi="Cambria Math"/>
            <w:szCs w:val="21"/>
          </w:rPr>
          <m:t>Q=</m:t>
        </m:r>
        <m:r>
          <m:rPr>
            <m:sty m:val="p"/>
          </m:rPr>
          <w:rPr>
            <w:rFonts w:ascii="Cambria Math" w:hAnsi="Cambria Math"/>
            <w:szCs w:val="21"/>
          </w:rPr>
          <m:t>m</m:t>
        </m:r>
        <m:nary>
          <m:naryPr>
            <m:limLoc m:val="subSup"/>
            <m:ctrlPr>
              <w:rPr>
                <w:rFonts w:ascii="Cambria Math" w:hAnsi="Cambria Math"/>
                <w:szCs w:val="21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C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1"/>
              </w:rPr>
              <m:t>(t)</m:t>
            </m:r>
            <m:box>
              <m:boxPr>
                <m:diff m:val="on"/>
                <m:ctrlPr>
                  <w:rPr>
                    <w:rFonts w:ascii="Cambria Math" w:hAnsi="Cambria Math"/>
                    <w:szCs w:val="21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dt</m:t>
                </m:r>
              </m:e>
            </m:box>
          </m:e>
        </m:nary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.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22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82945.2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1000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p"/>
          </m:rPr>
          <w:rPr>
            <w:rFonts w:ascii="Cambria Math"/>
            <w:sz w:val="24"/>
            <w:szCs w:val="24"/>
          </w:rPr>
          <m:t>=</m:t>
        </m:r>
      </m:oMath>
      <w:r w:rsidR="00262965" w:rsidRPr="007B2626">
        <w:rPr>
          <w:rFonts w:asciiTheme="minorHAnsi" w:hAnsiTheme="minorHAnsi"/>
          <w:sz w:val="24"/>
          <w:szCs w:val="24"/>
        </w:rPr>
        <w:t>1.</w:t>
      </w:r>
      <w:r w:rsidR="00262965">
        <w:rPr>
          <w:rFonts w:asciiTheme="minorHAnsi" w:hAnsiTheme="minorHAnsi" w:hint="eastAsia"/>
          <w:sz w:val="24"/>
          <w:szCs w:val="24"/>
        </w:rPr>
        <w:t>68kJ</w:t>
      </w:r>
      <w:r w:rsidR="009D515E">
        <w:rPr>
          <w:rFonts w:asciiTheme="minorHAnsi" w:hAnsiTheme="minorHAnsi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L</m:t>
            </m:r>
            <m:ctrlPr>
              <w:rPr>
                <w:rFonts w:ascii="Cambria Math" w:hAnsi="Cambria Math" w:hint="eastAsia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 w:hint="eastAsia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1.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68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kJ</m:t>
            </m:r>
          </m:num>
          <m:den>
            <m:r>
              <m:rPr>
                <m:sty m:val="p"/>
              </m:rPr>
              <w:rPr>
                <w:rFonts w:ascii="Cambria Math" w:hAnsiTheme="minorHAnsi" w:hint="eastAsia"/>
                <w:szCs w:val="21"/>
              </w:rPr>
              <m:t>8.08</m:t>
            </m:r>
            <m:r>
              <m:rPr>
                <m:sty m:val="p"/>
              </m:rPr>
              <w:rPr>
                <w:rFonts w:ascii="Cambria Math" w:hAnsiTheme="minorHAnsi"/>
                <w:szCs w:val="21"/>
              </w:rPr>
              <m:t>g</m:t>
            </m:r>
            <m:ctrlPr>
              <w:rPr>
                <w:rFonts w:ascii="Cambria Math" w:hAnsiTheme="minorHAnsi"/>
                <w:szCs w:val="21"/>
              </w:rPr>
            </m:ctrlPr>
          </m:den>
        </m:f>
        <m:r>
          <m:rPr>
            <m:sty m:val="p"/>
          </m:rPr>
          <w:rPr>
            <w:rFonts w:ascii="Cambria Math" w:hAnsiTheme="minorHAnsi"/>
            <w:szCs w:val="21"/>
          </w:rPr>
          <m:t>=</m:t>
        </m:r>
        <m:r>
          <m:rPr>
            <m:sty m:val="p"/>
          </m:rPr>
          <w:rPr>
            <w:rFonts w:ascii="Cambria Math" w:hAnsiTheme="minorHAnsi" w:hint="eastAsia"/>
            <w:szCs w:val="21"/>
          </w:rPr>
          <m:t>207</m:t>
        </m:r>
        <m:r>
          <m:rPr>
            <m:sty m:val="p"/>
          </m:rPr>
          <w:rPr>
            <w:rFonts w:ascii="Cambria Math" w:hAnsiTheme="minorHAnsi"/>
            <w:szCs w:val="21"/>
          </w:rPr>
          <m:t>.</m:t>
        </m:r>
        <m:r>
          <m:rPr>
            <m:sty m:val="p"/>
          </m:rPr>
          <w:rPr>
            <w:rFonts w:ascii="Cambria Math" w:hAnsiTheme="minorHAnsi" w:hint="eastAsia"/>
            <w:szCs w:val="21"/>
          </w:rPr>
          <m:t>56</m:t>
        </m:r>
        <m:r>
          <m:rPr>
            <m:sty m:val="p"/>
          </m:rPr>
          <w:rPr>
            <w:rFonts w:ascii="Cambria Math" w:hAnsiTheme="minorHAnsi"/>
            <w:szCs w:val="21"/>
          </w:rPr>
          <m:t xml:space="preserve"> kJ</m:t>
        </m:r>
        <m:r>
          <m:rPr>
            <m:sty m:val="p"/>
          </m:rPr>
          <w:rPr>
            <w:rFonts w:ascii="Cambria Math" w:hAnsiTheme="minorHAnsi"/>
            <w:szCs w:val="21"/>
          </w:rPr>
          <m:t>/kg</m:t>
        </m:r>
      </m:oMath>
    </w:p>
    <w:p w:rsidR="00AF6116" w:rsidRDefault="0065530D" w:rsidP="002C107C">
      <w:pPr>
        <w:pStyle w:val="a5"/>
        <w:numPr>
          <w:ilvl w:val="0"/>
          <w:numId w:val="16"/>
        </w:numPr>
        <w:ind w:firstLineChars="0"/>
        <w:contextualSpacing/>
        <w:rPr>
          <w:rFonts w:asciiTheme="minorHAnsi" w:hAnsiTheme="minorHAnsi" w:hint="eastAsia"/>
          <w:szCs w:val="21"/>
        </w:rPr>
      </w:pPr>
      <w:r>
        <w:rPr>
          <w:rFonts w:asciiTheme="minorHAnsi" w:hAnsiTheme="minorHAnsi" w:hint="eastAsia"/>
          <w:szCs w:val="21"/>
        </w:rPr>
        <w:t>用德拜温度法测量时需要计算一个函数的积分。</w:t>
      </w:r>
      <w:r w:rsidR="009815E7">
        <w:rPr>
          <w:rFonts w:asciiTheme="minorHAnsi" w:hAnsiTheme="minorHAnsi" w:hint="eastAsia"/>
          <w:szCs w:val="21"/>
        </w:rPr>
        <w:t>而该函数的积分表达式没有解析形式，</w:t>
      </w:r>
      <w:r w:rsidR="00AA16B9">
        <w:rPr>
          <w:rFonts w:asciiTheme="minorHAnsi" w:hAnsiTheme="minorHAnsi" w:hint="eastAsia"/>
          <w:szCs w:val="21"/>
        </w:rPr>
        <w:t>因此我编写了程序来计算该积分，</w:t>
      </w:r>
      <w:r w:rsidR="00476217">
        <w:rPr>
          <w:rFonts w:asciiTheme="minorHAnsi" w:hAnsiTheme="minorHAnsi" w:hint="eastAsia"/>
          <w:szCs w:val="21"/>
        </w:rPr>
        <w:t>由于该程序使用了小步长累加的方法。</w:t>
      </w:r>
      <w:r w:rsidR="00AA16B9">
        <w:rPr>
          <w:rFonts w:asciiTheme="minorHAnsi" w:hAnsiTheme="minorHAnsi" w:hint="eastAsia"/>
          <w:szCs w:val="21"/>
        </w:rPr>
        <w:t>也可能引入了一些误差。</w:t>
      </w:r>
      <w:r w:rsidR="00AF6116" w:rsidRPr="002C107C">
        <w:rPr>
          <w:rFonts w:asciiTheme="minorHAnsi" w:hAnsiTheme="minorHAnsi" w:hint="eastAsia"/>
          <w:szCs w:val="21"/>
        </w:rPr>
        <w:t>程序如下</w:t>
      </w:r>
      <w:r w:rsidR="00DC6693" w:rsidRPr="002C107C">
        <w:rPr>
          <w:rFonts w:asciiTheme="minorHAnsi" w:hAnsiTheme="minorHAnsi" w:hint="eastAsia"/>
          <w:szCs w:val="21"/>
        </w:rPr>
        <w:t>：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>#include &lt;iostream&gt;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>#include &lt;cmath&gt;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>using namespace std;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>long double T;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>long double value(long double x)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>{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long double ret=x*x*x/(exp(x)-1);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return ret;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>}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>int main()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>{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long double x;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cin&gt;&gt;T;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x=double(343)/T;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long double step=1e-3;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long double y=step;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long double ans;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while (x-y&gt;step)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lastRenderedPageBreak/>
        <w:tab/>
        <w:t>{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 xml:space="preserve"> ans+=step*value(y);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 xml:space="preserve"> y+=step;</w:t>
      </w:r>
      <w:r w:rsidRPr="00B74590">
        <w:rPr>
          <w:rFonts w:asciiTheme="minorHAnsi" w:hAnsiTheme="minorHAnsi"/>
          <w:szCs w:val="21"/>
        </w:rPr>
        <w:tab/>
        <w:t xml:space="preserve"> 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 xml:space="preserve">        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}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ans=ans*9*6.02e23*1.38e-23*T*T*T*T/343/343/343;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cout&lt;&lt;ans&lt;&lt;endl;</w:t>
      </w:r>
    </w:p>
    <w:p w:rsidR="00B74590" w:rsidRPr="00B74590" w:rsidRDefault="00B74590" w:rsidP="00B74590">
      <w:pPr>
        <w:pStyle w:val="a5"/>
        <w:ind w:left="780"/>
        <w:contextualSpacing/>
        <w:rPr>
          <w:rFonts w:asciiTheme="minorHAnsi" w:hAnsiTheme="minorHAnsi"/>
          <w:szCs w:val="21"/>
        </w:rPr>
      </w:pPr>
      <w:r w:rsidRPr="00B74590">
        <w:rPr>
          <w:rFonts w:asciiTheme="minorHAnsi" w:hAnsiTheme="minorHAnsi"/>
          <w:szCs w:val="21"/>
        </w:rPr>
        <w:tab/>
        <w:t>return 0;</w:t>
      </w:r>
    </w:p>
    <w:p w:rsidR="00AA04BC" w:rsidRDefault="00B74590" w:rsidP="00B74590">
      <w:pPr>
        <w:pStyle w:val="a5"/>
        <w:ind w:left="780" w:firstLineChars="0" w:firstLine="0"/>
        <w:contextualSpacing/>
        <w:rPr>
          <w:rFonts w:asciiTheme="minorHAnsi" w:hAnsiTheme="minorHAnsi" w:hint="eastAsia"/>
          <w:szCs w:val="21"/>
        </w:rPr>
      </w:pPr>
      <w:r w:rsidRPr="00B74590">
        <w:rPr>
          <w:rFonts w:asciiTheme="minorHAnsi" w:hAnsiTheme="minorHAnsi"/>
          <w:szCs w:val="21"/>
        </w:rPr>
        <w:t>}</w:t>
      </w:r>
    </w:p>
    <w:p w:rsidR="00B74590" w:rsidRDefault="00B74590" w:rsidP="00B74590">
      <w:pPr>
        <w:jc w:val="left"/>
        <w:rPr>
          <w:rFonts w:ascii="宋体" w:hAnsi="宋体"/>
          <w:b/>
          <w:sz w:val="24"/>
          <w:szCs w:val="24"/>
        </w:rPr>
      </w:pPr>
      <w:r w:rsidRPr="00642D72">
        <w:rPr>
          <w:rFonts w:ascii="宋体" w:hAnsi="宋体" w:hint="eastAsia"/>
          <w:b/>
          <w:sz w:val="24"/>
          <w:szCs w:val="24"/>
        </w:rPr>
        <w:t>【</w:t>
      </w:r>
      <w:r>
        <w:rPr>
          <w:rFonts w:ascii="宋体" w:hAnsi="宋体" w:hint="eastAsia"/>
          <w:b/>
          <w:sz w:val="24"/>
          <w:szCs w:val="24"/>
        </w:rPr>
        <w:t>思考题</w:t>
      </w:r>
      <w:r w:rsidRPr="00642D72">
        <w:rPr>
          <w:rFonts w:ascii="宋体" w:hAnsi="宋体" w:hint="eastAsia"/>
          <w:b/>
          <w:sz w:val="24"/>
          <w:szCs w:val="24"/>
        </w:rPr>
        <w:t>】</w:t>
      </w:r>
    </w:p>
    <w:p w:rsidR="00254994" w:rsidRDefault="00254994" w:rsidP="00254994">
      <w:pPr>
        <w:pStyle w:val="a5"/>
        <w:numPr>
          <w:ilvl w:val="0"/>
          <w:numId w:val="13"/>
        </w:numPr>
        <w:ind w:firstLineChars="0"/>
        <w:rPr>
          <w:rFonts w:asciiTheme="minorHAnsi" w:hAnsiTheme="minorHAnsi"/>
        </w:rPr>
      </w:pPr>
      <w:r>
        <w:rPr>
          <w:rFonts w:asciiTheme="minorHAnsi" w:hAnsiTheme="minorHAnsi" w:hint="eastAsia"/>
        </w:rPr>
        <w:t>如果温度从</w:t>
      </w:r>
      <m:oMath>
        <m:r>
          <m:rPr>
            <m:sty m:val="p"/>
          </m:rPr>
          <w:rPr>
            <w:rFonts w:ascii="Cambria Math" w:hAnsi="Cambria Math"/>
          </w:rPr>
          <m:t>300 K</m:t>
        </m:r>
      </m:oMath>
      <w:r>
        <w:rPr>
          <w:rFonts w:asciiTheme="minorHAnsi" w:hAnsiTheme="minorHAnsi" w:hint="eastAsia"/>
        </w:rPr>
        <w:t>降到</w:t>
      </w:r>
      <m:oMath>
        <m:r>
          <m:rPr>
            <m:sty m:val="p"/>
          </m:rPr>
          <w:rPr>
            <w:rFonts w:ascii="Cambria Math" w:hAnsi="Cambria Math"/>
          </w:rPr>
          <m:t>77 K</m:t>
        </m:r>
      </m:oMath>
      <w:r>
        <w:rPr>
          <w:rFonts w:asciiTheme="minorHAnsi" w:hAnsiTheme="minorHAnsi" w:hint="eastAsia"/>
        </w:rPr>
        <w:t>，要求放出同样的热量，材料分别采用</w:t>
      </w:r>
      <m:oMath>
        <m:r>
          <m:rPr>
            <m:sty m:val="p"/>
          </m:rPr>
          <w:rPr>
            <w:rFonts w:ascii="Cambria Math" w:hAnsi="Cambria Math"/>
          </w:rPr>
          <m:t>Cu</m:t>
        </m:r>
      </m:oMath>
      <w:r>
        <w:rPr>
          <w:rFonts w:asciiTheme="minorHAnsi" w:hAnsiTheme="minorHAnsi" w:hint="eastAsia"/>
        </w:rPr>
        <w:t>和</w:t>
      </w:r>
      <m:oMath>
        <m:r>
          <m:rPr>
            <m:sty m:val="p"/>
          </m:rPr>
          <w:rPr>
            <w:rFonts w:ascii="Cambria Math" w:hAnsi="Cambria Math"/>
          </w:rPr>
          <m:t>Al</m:t>
        </m:r>
      </m:oMath>
      <w:r>
        <w:rPr>
          <w:rFonts w:asciiTheme="minorHAnsi" w:hAnsiTheme="minorHAnsi" w:hint="eastAsia"/>
        </w:rPr>
        <w:t>，那么它们的质量比为多少？体积比又是多少？</w:t>
      </w:r>
    </w:p>
    <w:p w:rsidR="007B06EC" w:rsidRDefault="007B06EC" w:rsidP="007B06EC">
      <w:pPr>
        <w:pStyle w:val="a5"/>
        <w:ind w:left="7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</w:rPr>
        <w:t>根据公式：</w:t>
      </w:r>
      <m:oMath>
        <m:r>
          <w:rPr>
            <w:rFonts w:ascii="Cambria Math" w:hAnsi="Cambria Math"/>
            <w:szCs w:val="21"/>
          </w:rPr>
          <m:t>Q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M</m:t>
            </m:r>
          </m:den>
        </m:f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</m:d>
            <m:r>
              <w:rPr>
                <w:rFonts w:ascii="Cambria Math" w:hAnsi="Cambria Math"/>
                <w:szCs w:val="21"/>
              </w:rPr>
              <m:t>-U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sub>
                </m:sSub>
              </m:e>
            </m:d>
          </m:e>
        </m:d>
      </m:oMath>
      <w:r w:rsidR="005D3AD9">
        <w:rPr>
          <w:rFonts w:asciiTheme="minorHAnsi" w:hAnsiTheme="minorHAnsi" w:hint="eastAsia"/>
          <w:szCs w:val="21"/>
        </w:rPr>
        <w:t>，</w:t>
      </w:r>
      <m:oMath>
        <m:r>
          <w:rPr>
            <w:rFonts w:ascii="Cambria Math" w:hAnsi="Cambria Math"/>
            <w:szCs w:val="21"/>
          </w:rPr>
          <m:t>U=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9Nk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4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D</m:t>
                </m:r>
              </m:sub>
              <m:sup>
                <m:r>
                  <w:rPr>
                    <w:rFonts w:ascii="Cambria Math" w:hAnsi="Cambria Math"/>
                    <w:szCs w:val="21"/>
                  </w:rPr>
                  <m:t>3</m:t>
                </m:r>
              </m:sup>
            </m:sSubSup>
          </m:den>
        </m:f>
        <m:nary>
          <m:naryPr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0</m:t>
            </m:r>
          </m:sub>
          <m:sup>
            <m:f>
              <m:fPr>
                <m:type m:val="lin"/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D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Cs w:val="21"/>
                  </w:rPr>
                  <m:t>T</m:t>
                </m:r>
              </m:den>
            </m:f>
          </m:sup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-1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d</m:t>
            </m:r>
            <m:r>
              <w:rPr>
                <w:rFonts w:ascii="Cambria Math" w:hAnsi="Cambria Math"/>
                <w:szCs w:val="21"/>
              </w:rPr>
              <m:t>x</m:t>
            </m:r>
          </m:e>
        </m:nary>
      </m:oMath>
    </w:p>
    <w:p w:rsidR="00E21F88" w:rsidRDefault="000E082E" w:rsidP="00E21F88">
      <w:pPr>
        <w:pStyle w:val="a5"/>
        <w:ind w:left="720" w:firstLineChars="0" w:firstLine="0"/>
        <w:rPr>
          <w:rFonts w:asciiTheme="minorHAnsi" w:hAnsiTheme="minorHAnsi"/>
          <w:szCs w:val="21"/>
        </w:rPr>
      </w:pPr>
      <w:r>
        <w:rPr>
          <w:rFonts w:asciiTheme="minorHAnsi" w:hAnsiTheme="minorHAnsi" w:hint="eastAsia"/>
          <w:szCs w:val="21"/>
        </w:rPr>
        <w:t>求出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Cu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=70.3 J</m:t>
        </m:r>
        <m:r>
          <m:rPr>
            <m:sty m:val="p"/>
          </m:rPr>
          <w:rPr>
            <w:rFonts w:ascii="Cambria Math" w:hAnsi="Cambria Math" w:hint="eastAsia"/>
            <w:szCs w:val="21"/>
          </w:rPr>
          <m:t>，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Al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=149.8 J</m:t>
        </m:r>
      </m:oMath>
    </w:p>
    <w:p w:rsidR="00514181" w:rsidRDefault="00514181" w:rsidP="00514181">
      <w:pPr>
        <w:pStyle w:val="a5"/>
        <w:ind w:left="720" w:firstLineChars="0" w:firstLine="0"/>
        <w:rPr>
          <w:rFonts w:asciiTheme="minorHAnsi" w:hAnsiTheme="minorHAnsi"/>
        </w:rPr>
      </w:pPr>
      <w:r>
        <w:rPr>
          <w:rFonts w:asciiTheme="minorHAnsi" w:hAnsiTheme="minorHAnsi" w:hint="eastAsia"/>
          <w:szCs w:val="21"/>
        </w:rPr>
        <w:t>故要放出同样的能量，铜与铝的质量比应为：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Al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Cu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=2.13=1:0.47</m:t>
        </m:r>
      </m:oMath>
    </w:p>
    <w:p w:rsidR="00514181" w:rsidRDefault="00514181" w:rsidP="00514181">
      <w:pPr>
        <w:pStyle w:val="a5"/>
        <w:ind w:left="720" w:firstLineChars="0" w:firstLine="0"/>
        <w:rPr>
          <w:rFonts w:asciiTheme="minorHAnsi" w:hAnsiTheme="minorHAnsi"/>
        </w:rPr>
      </w:pPr>
      <w:r>
        <w:rPr>
          <w:rFonts w:asciiTheme="minorHAnsi" w:hAnsiTheme="minorHAnsi" w:hint="eastAsia"/>
        </w:rPr>
        <w:t>查表得到铜与铝的密度分别为：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sub>
        </m:sSub>
        <m:r>
          <m:rPr>
            <m:sty m:val="p"/>
            <m:aln/>
          </m:rPr>
          <w:rPr>
            <w:rFonts w:ascii="Cambria Math" w:hAnsi="Cambria Math"/>
          </w:rPr>
          <m:t>=8.96 g∙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sub>
        </m:sSub>
        <m:r>
          <m:rPr>
            <m:sty m:val="p"/>
            <m:aln/>
          </m:rPr>
          <w:rPr>
            <w:rFonts w:ascii="Cambria Math" w:hAnsi="Cambria Math"/>
          </w:rPr>
          <m:t>=2.7 g∙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</w:p>
    <w:p w:rsidR="00B74590" w:rsidRDefault="000026F8" w:rsidP="008E4D04">
      <w:pPr>
        <w:pStyle w:val="a5"/>
        <w:ind w:left="720" w:firstLineChars="0" w:firstLine="0"/>
        <w:rPr>
          <w:rFonts w:asciiTheme="minorHAnsi" w:hAnsiTheme="minorHAnsi" w:hint="eastAsia"/>
        </w:rPr>
      </w:pPr>
      <w:r>
        <w:rPr>
          <w:rFonts w:asciiTheme="minorHAnsi" w:hAnsiTheme="minorHAnsi" w:hint="eastAsia"/>
          <w:szCs w:val="21"/>
        </w:rPr>
        <w:t>因此，</w:t>
      </w:r>
      <w:r>
        <w:rPr>
          <w:rFonts w:asciiTheme="minorHAnsi" w:hAnsiTheme="minorHAnsi" w:hint="eastAsia"/>
        </w:rPr>
        <w:t>铜与铝的体积比应为：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Cu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Al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=0.64=1:1.56</m:t>
        </m:r>
      </m:oMath>
    </w:p>
    <w:p w:rsidR="00C724AD" w:rsidRDefault="00C724AD" w:rsidP="00C724AD">
      <w:pPr>
        <w:jc w:val="left"/>
        <w:rPr>
          <w:rFonts w:ascii="宋体" w:hAnsi="宋体" w:hint="eastAsia"/>
          <w:b/>
          <w:sz w:val="24"/>
          <w:szCs w:val="24"/>
        </w:rPr>
      </w:pPr>
      <w:r w:rsidRPr="00642D72">
        <w:rPr>
          <w:rFonts w:ascii="宋体" w:hAnsi="宋体" w:hint="eastAsia"/>
          <w:b/>
          <w:sz w:val="24"/>
          <w:szCs w:val="24"/>
        </w:rPr>
        <w:t>【</w:t>
      </w:r>
      <w:r>
        <w:rPr>
          <w:rFonts w:ascii="宋体" w:hAnsi="宋体" w:hint="eastAsia"/>
          <w:b/>
          <w:sz w:val="24"/>
          <w:szCs w:val="24"/>
        </w:rPr>
        <w:t>后记</w:t>
      </w:r>
      <w:r w:rsidRPr="00642D72">
        <w:rPr>
          <w:rFonts w:ascii="宋体" w:hAnsi="宋体" w:hint="eastAsia"/>
          <w:b/>
          <w:sz w:val="24"/>
          <w:szCs w:val="24"/>
        </w:rPr>
        <w:t>】</w:t>
      </w:r>
    </w:p>
    <w:p w:rsidR="00C724AD" w:rsidRPr="00680DA0" w:rsidRDefault="00C724AD" w:rsidP="00C724AD">
      <w:pPr>
        <w:jc w:val="left"/>
        <w:rPr>
          <w:rFonts w:asciiTheme="minorHAnsi" w:hAnsiTheme="minorHAnsi" w:hint="eastAsia"/>
        </w:rPr>
      </w:pPr>
      <w:r w:rsidRPr="00680DA0">
        <w:rPr>
          <w:rFonts w:asciiTheme="minorHAnsi" w:hAnsiTheme="minorHAnsi" w:hint="eastAsia"/>
        </w:rPr>
        <w:tab/>
      </w:r>
      <w:r w:rsidRPr="00680DA0">
        <w:rPr>
          <w:rFonts w:asciiTheme="minorHAnsi" w:hAnsiTheme="minorHAnsi" w:hint="eastAsia"/>
        </w:rPr>
        <w:t>本实验</w:t>
      </w:r>
      <w:r w:rsidR="00680DA0">
        <w:rPr>
          <w:rFonts w:asciiTheme="minorHAnsi" w:hAnsiTheme="minorHAnsi" w:hint="eastAsia"/>
        </w:rPr>
        <w:t>的操作并不是十分复杂，但是在数据处理方面却需要我们十分小心。</w:t>
      </w:r>
      <w:r w:rsidR="0021250C">
        <w:rPr>
          <w:rFonts w:asciiTheme="minorHAnsi" w:hAnsiTheme="minorHAnsi" w:hint="eastAsia"/>
        </w:rPr>
        <w:t>在实验后我花费了大量的时间制图、制表，甚至还编写了程序来进行辅助计算。</w:t>
      </w:r>
      <w:r w:rsidR="00844017">
        <w:rPr>
          <w:rFonts w:asciiTheme="minorHAnsi" w:hAnsiTheme="minorHAnsi" w:hint="eastAsia"/>
        </w:rPr>
        <w:t>我觉得这个实验给我最大的帮助是给我带来了踏实、务实的实验态度。</w:t>
      </w:r>
      <w:r w:rsidR="00CB27ED">
        <w:rPr>
          <w:rFonts w:asciiTheme="minorHAnsi" w:hAnsiTheme="minorHAnsi" w:hint="eastAsia"/>
        </w:rPr>
        <w:t>对于一名工科学生来说这种务实精神尤为可贵。</w:t>
      </w:r>
      <w:r w:rsidR="00844017">
        <w:rPr>
          <w:rFonts w:asciiTheme="minorHAnsi" w:hAnsiTheme="minorHAnsi" w:hint="eastAsia"/>
        </w:rPr>
        <w:t>最后感谢助教老师的指导与同组同学的合作。</w:t>
      </w:r>
    </w:p>
    <w:sectPr w:rsidR="00C724AD" w:rsidRPr="00680DA0" w:rsidSect="003A74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115B" w:rsidRDefault="0030115B" w:rsidP="00D4068D">
      <w:r>
        <w:separator/>
      </w:r>
    </w:p>
  </w:endnote>
  <w:endnote w:type="continuationSeparator" w:id="1">
    <w:p w:rsidR="0030115B" w:rsidRDefault="0030115B" w:rsidP="00D406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115B" w:rsidRDefault="0030115B" w:rsidP="00D4068D">
      <w:r>
        <w:separator/>
      </w:r>
    </w:p>
  </w:footnote>
  <w:footnote w:type="continuationSeparator" w:id="1">
    <w:p w:rsidR="0030115B" w:rsidRDefault="0030115B" w:rsidP="00D406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47B16"/>
    <w:multiLevelType w:val="hybridMultilevel"/>
    <w:tmpl w:val="AF84116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1F510B7"/>
    <w:multiLevelType w:val="hybridMultilevel"/>
    <w:tmpl w:val="6032D106"/>
    <w:lvl w:ilvl="0" w:tplc="03AE822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0D0053F"/>
    <w:multiLevelType w:val="hybridMultilevel"/>
    <w:tmpl w:val="FD648D0E"/>
    <w:lvl w:ilvl="0" w:tplc="FDB256D8">
      <w:start w:val="1"/>
      <w:numFmt w:val="decimal"/>
      <w:lvlText w:val="%1、"/>
      <w:lvlJc w:val="left"/>
      <w:pPr>
        <w:ind w:left="77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3">
    <w:nsid w:val="23B46E63"/>
    <w:multiLevelType w:val="hybridMultilevel"/>
    <w:tmpl w:val="FB62AA28"/>
    <w:lvl w:ilvl="0" w:tplc="101203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4DB3128"/>
    <w:multiLevelType w:val="hybridMultilevel"/>
    <w:tmpl w:val="E4B0BA1C"/>
    <w:lvl w:ilvl="0" w:tplc="CCC8AD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70837CE">
      <w:start w:val="1"/>
      <w:numFmt w:val="japaneseCounting"/>
      <w:lvlText w:val="%2、"/>
      <w:lvlJc w:val="left"/>
      <w:pPr>
        <w:ind w:left="2160" w:hanging="720"/>
      </w:pPr>
      <w:rPr>
        <w:rFonts w:asciiTheme="minorHAnsi" w:eastAsia="宋体" w:hAnsiTheme="minorHAnsi" w:hint="default"/>
        <w:sz w:val="21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FF46070"/>
    <w:multiLevelType w:val="hybridMultilevel"/>
    <w:tmpl w:val="194E17A6"/>
    <w:lvl w:ilvl="0" w:tplc="2326C8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6D37AF6"/>
    <w:multiLevelType w:val="hybridMultilevel"/>
    <w:tmpl w:val="24D2122E"/>
    <w:lvl w:ilvl="0" w:tplc="03AE822C">
      <w:start w:val="1"/>
      <w:numFmt w:val="decimal"/>
      <w:lvlText w:val="%1、"/>
      <w:lvlJc w:val="left"/>
      <w:pPr>
        <w:ind w:left="12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7">
    <w:nsid w:val="373101CC"/>
    <w:multiLevelType w:val="hybridMultilevel"/>
    <w:tmpl w:val="F7B681B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95121A8"/>
    <w:multiLevelType w:val="hybridMultilevel"/>
    <w:tmpl w:val="E8081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BF4245"/>
    <w:multiLevelType w:val="hybridMultilevel"/>
    <w:tmpl w:val="B4CA4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2B0A8A"/>
    <w:multiLevelType w:val="hybridMultilevel"/>
    <w:tmpl w:val="F7B681B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D49300D"/>
    <w:multiLevelType w:val="hybridMultilevel"/>
    <w:tmpl w:val="AAD43D08"/>
    <w:lvl w:ilvl="0" w:tplc="4EB6346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02B4D7C"/>
    <w:multiLevelType w:val="hybridMultilevel"/>
    <w:tmpl w:val="A1BEA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002B3E"/>
    <w:multiLevelType w:val="hybridMultilevel"/>
    <w:tmpl w:val="52CCC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500B8B"/>
    <w:multiLevelType w:val="hybridMultilevel"/>
    <w:tmpl w:val="28B06B7A"/>
    <w:lvl w:ilvl="0" w:tplc="27F662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8C76A56"/>
    <w:multiLevelType w:val="hybridMultilevel"/>
    <w:tmpl w:val="B4CA4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1D104B"/>
    <w:multiLevelType w:val="hybridMultilevel"/>
    <w:tmpl w:val="65AAC202"/>
    <w:lvl w:ilvl="0" w:tplc="F0EC2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"/>
  </w:num>
  <w:num w:numId="2">
    <w:abstractNumId w:val="14"/>
  </w:num>
  <w:num w:numId="3">
    <w:abstractNumId w:val="5"/>
  </w:num>
  <w:num w:numId="4">
    <w:abstractNumId w:val="3"/>
  </w:num>
  <w:num w:numId="5">
    <w:abstractNumId w:val="13"/>
  </w:num>
  <w:num w:numId="6">
    <w:abstractNumId w:val="8"/>
  </w:num>
  <w:num w:numId="7">
    <w:abstractNumId w:val="4"/>
  </w:num>
  <w:num w:numId="8">
    <w:abstractNumId w:val="7"/>
  </w:num>
  <w:num w:numId="9">
    <w:abstractNumId w:val="12"/>
  </w:num>
  <w:num w:numId="10">
    <w:abstractNumId w:val="15"/>
  </w:num>
  <w:num w:numId="11">
    <w:abstractNumId w:val="10"/>
  </w:num>
  <w:num w:numId="12">
    <w:abstractNumId w:val="0"/>
  </w:num>
  <w:num w:numId="13">
    <w:abstractNumId w:val="9"/>
  </w:num>
  <w:num w:numId="14">
    <w:abstractNumId w:val="11"/>
  </w:num>
  <w:num w:numId="15">
    <w:abstractNumId w:val="2"/>
  </w:num>
  <w:num w:numId="16">
    <w:abstractNumId w:val="1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24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977D6"/>
    <w:rsid w:val="0000007E"/>
    <w:rsid w:val="000026F8"/>
    <w:rsid w:val="00002C08"/>
    <w:rsid w:val="000037A4"/>
    <w:rsid w:val="00003CC4"/>
    <w:rsid w:val="00004955"/>
    <w:rsid w:val="0000756E"/>
    <w:rsid w:val="00010E52"/>
    <w:rsid w:val="00013B22"/>
    <w:rsid w:val="000241DE"/>
    <w:rsid w:val="00026A13"/>
    <w:rsid w:val="00027FA4"/>
    <w:rsid w:val="00033AB7"/>
    <w:rsid w:val="00040FE4"/>
    <w:rsid w:val="00043D66"/>
    <w:rsid w:val="00047497"/>
    <w:rsid w:val="000526ED"/>
    <w:rsid w:val="000561A3"/>
    <w:rsid w:val="00063531"/>
    <w:rsid w:val="00071341"/>
    <w:rsid w:val="00072120"/>
    <w:rsid w:val="000772AE"/>
    <w:rsid w:val="00077DCF"/>
    <w:rsid w:val="00085250"/>
    <w:rsid w:val="00085AA5"/>
    <w:rsid w:val="00091C85"/>
    <w:rsid w:val="000922A7"/>
    <w:rsid w:val="000A1EC9"/>
    <w:rsid w:val="000A209D"/>
    <w:rsid w:val="000A55A2"/>
    <w:rsid w:val="000A72DF"/>
    <w:rsid w:val="000B0A68"/>
    <w:rsid w:val="000B0FC9"/>
    <w:rsid w:val="000B4923"/>
    <w:rsid w:val="000B6FE3"/>
    <w:rsid w:val="000D0E99"/>
    <w:rsid w:val="000D20AB"/>
    <w:rsid w:val="000D5F80"/>
    <w:rsid w:val="000D6767"/>
    <w:rsid w:val="000E082E"/>
    <w:rsid w:val="000E16D1"/>
    <w:rsid w:val="000E4E02"/>
    <w:rsid w:val="000E5234"/>
    <w:rsid w:val="000F1A5C"/>
    <w:rsid w:val="000F6734"/>
    <w:rsid w:val="00100E86"/>
    <w:rsid w:val="001010C1"/>
    <w:rsid w:val="0010146E"/>
    <w:rsid w:val="0010264E"/>
    <w:rsid w:val="00107547"/>
    <w:rsid w:val="00110DBB"/>
    <w:rsid w:val="0012001D"/>
    <w:rsid w:val="00120E8F"/>
    <w:rsid w:val="00126B3F"/>
    <w:rsid w:val="0014216E"/>
    <w:rsid w:val="00145D78"/>
    <w:rsid w:val="001468DA"/>
    <w:rsid w:val="00147298"/>
    <w:rsid w:val="00147D11"/>
    <w:rsid w:val="0015097B"/>
    <w:rsid w:val="00153289"/>
    <w:rsid w:val="00155E8B"/>
    <w:rsid w:val="001600D7"/>
    <w:rsid w:val="00160788"/>
    <w:rsid w:val="00162C3C"/>
    <w:rsid w:val="00164F61"/>
    <w:rsid w:val="001657E8"/>
    <w:rsid w:val="00165CB8"/>
    <w:rsid w:val="0017245B"/>
    <w:rsid w:val="0017515D"/>
    <w:rsid w:val="00176365"/>
    <w:rsid w:val="0018042E"/>
    <w:rsid w:val="001838D4"/>
    <w:rsid w:val="001922EA"/>
    <w:rsid w:val="0019333A"/>
    <w:rsid w:val="0019685A"/>
    <w:rsid w:val="001A24D5"/>
    <w:rsid w:val="001A639E"/>
    <w:rsid w:val="001B4E72"/>
    <w:rsid w:val="001B5D7E"/>
    <w:rsid w:val="001C2444"/>
    <w:rsid w:val="001C2981"/>
    <w:rsid w:val="001D2F6D"/>
    <w:rsid w:val="001E49E7"/>
    <w:rsid w:val="001F414E"/>
    <w:rsid w:val="00202B53"/>
    <w:rsid w:val="00203B2C"/>
    <w:rsid w:val="002114CE"/>
    <w:rsid w:val="0021250C"/>
    <w:rsid w:val="00216170"/>
    <w:rsid w:val="00222F61"/>
    <w:rsid w:val="00223F9E"/>
    <w:rsid w:val="00225238"/>
    <w:rsid w:val="00233ED1"/>
    <w:rsid w:val="002363BD"/>
    <w:rsid w:val="00237F53"/>
    <w:rsid w:val="00240B55"/>
    <w:rsid w:val="00240DFF"/>
    <w:rsid w:val="0024135D"/>
    <w:rsid w:val="00247A68"/>
    <w:rsid w:val="00250A20"/>
    <w:rsid w:val="0025464F"/>
    <w:rsid w:val="00254994"/>
    <w:rsid w:val="00255CB4"/>
    <w:rsid w:val="00257144"/>
    <w:rsid w:val="00257890"/>
    <w:rsid w:val="00257E11"/>
    <w:rsid w:val="002628A5"/>
    <w:rsid w:val="00262965"/>
    <w:rsid w:val="00265370"/>
    <w:rsid w:val="00273274"/>
    <w:rsid w:val="00273EDD"/>
    <w:rsid w:val="00273EFD"/>
    <w:rsid w:val="00275BE3"/>
    <w:rsid w:val="002761A5"/>
    <w:rsid w:val="00280D0B"/>
    <w:rsid w:val="002819D6"/>
    <w:rsid w:val="00284351"/>
    <w:rsid w:val="002869C7"/>
    <w:rsid w:val="00291C4F"/>
    <w:rsid w:val="002963B0"/>
    <w:rsid w:val="002A050B"/>
    <w:rsid w:val="002A0A41"/>
    <w:rsid w:val="002A79AC"/>
    <w:rsid w:val="002A7E58"/>
    <w:rsid w:val="002C107C"/>
    <w:rsid w:val="002C222C"/>
    <w:rsid w:val="002C3A3C"/>
    <w:rsid w:val="002C40E4"/>
    <w:rsid w:val="002D16CF"/>
    <w:rsid w:val="002D1954"/>
    <w:rsid w:val="002D227E"/>
    <w:rsid w:val="002D3FE2"/>
    <w:rsid w:val="002D453E"/>
    <w:rsid w:val="002D53FA"/>
    <w:rsid w:val="002D7F23"/>
    <w:rsid w:val="002E2F8F"/>
    <w:rsid w:val="002E7AA1"/>
    <w:rsid w:val="002E7B49"/>
    <w:rsid w:val="002F0B7A"/>
    <w:rsid w:val="002F3A87"/>
    <w:rsid w:val="002F456D"/>
    <w:rsid w:val="002F57D1"/>
    <w:rsid w:val="00300BCE"/>
    <w:rsid w:val="00300C4F"/>
    <w:rsid w:val="0030115B"/>
    <w:rsid w:val="00302823"/>
    <w:rsid w:val="00302B8B"/>
    <w:rsid w:val="00303034"/>
    <w:rsid w:val="003051DE"/>
    <w:rsid w:val="00307BB2"/>
    <w:rsid w:val="00314635"/>
    <w:rsid w:val="00314FA4"/>
    <w:rsid w:val="00316613"/>
    <w:rsid w:val="00316AF1"/>
    <w:rsid w:val="003206FE"/>
    <w:rsid w:val="003331FF"/>
    <w:rsid w:val="003413CE"/>
    <w:rsid w:val="00342FCF"/>
    <w:rsid w:val="003431FA"/>
    <w:rsid w:val="0034460A"/>
    <w:rsid w:val="00352B4B"/>
    <w:rsid w:val="00361707"/>
    <w:rsid w:val="003619E7"/>
    <w:rsid w:val="003667FD"/>
    <w:rsid w:val="00371449"/>
    <w:rsid w:val="00371BB8"/>
    <w:rsid w:val="00373178"/>
    <w:rsid w:val="00376B05"/>
    <w:rsid w:val="00384F1C"/>
    <w:rsid w:val="00386511"/>
    <w:rsid w:val="003919B3"/>
    <w:rsid w:val="00392604"/>
    <w:rsid w:val="003940F8"/>
    <w:rsid w:val="003A0B11"/>
    <w:rsid w:val="003A6C6E"/>
    <w:rsid w:val="003A737E"/>
    <w:rsid w:val="003A749D"/>
    <w:rsid w:val="003A75F3"/>
    <w:rsid w:val="003A767E"/>
    <w:rsid w:val="003B13FD"/>
    <w:rsid w:val="003B5E20"/>
    <w:rsid w:val="003C1879"/>
    <w:rsid w:val="003C2267"/>
    <w:rsid w:val="003C2644"/>
    <w:rsid w:val="003C2A48"/>
    <w:rsid w:val="003C4BF5"/>
    <w:rsid w:val="003C664F"/>
    <w:rsid w:val="003D0434"/>
    <w:rsid w:val="003D3E80"/>
    <w:rsid w:val="003D408A"/>
    <w:rsid w:val="003E2102"/>
    <w:rsid w:val="003E2B5F"/>
    <w:rsid w:val="003E4162"/>
    <w:rsid w:val="003E4EB2"/>
    <w:rsid w:val="003F1125"/>
    <w:rsid w:val="003F2F0B"/>
    <w:rsid w:val="003F3D8D"/>
    <w:rsid w:val="003F41E3"/>
    <w:rsid w:val="004019D4"/>
    <w:rsid w:val="0040276D"/>
    <w:rsid w:val="00402B5A"/>
    <w:rsid w:val="00403164"/>
    <w:rsid w:val="00410105"/>
    <w:rsid w:val="00414D1E"/>
    <w:rsid w:val="004152BE"/>
    <w:rsid w:val="0041674F"/>
    <w:rsid w:val="00422798"/>
    <w:rsid w:val="00427BCC"/>
    <w:rsid w:val="0044050C"/>
    <w:rsid w:val="00441B56"/>
    <w:rsid w:val="00450DB8"/>
    <w:rsid w:val="004514F5"/>
    <w:rsid w:val="00454151"/>
    <w:rsid w:val="00454519"/>
    <w:rsid w:val="00454C3A"/>
    <w:rsid w:val="00473D9B"/>
    <w:rsid w:val="0047408F"/>
    <w:rsid w:val="0047602C"/>
    <w:rsid w:val="00476217"/>
    <w:rsid w:val="004812F6"/>
    <w:rsid w:val="004830F7"/>
    <w:rsid w:val="0048335B"/>
    <w:rsid w:val="00485C80"/>
    <w:rsid w:val="00486402"/>
    <w:rsid w:val="00487580"/>
    <w:rsid w:val="00490437"/>
    <w:rsid w:val="00493F8A"/>
    <w:rsid w:val="004966DC"/>
    <w:rsid w:val="004A701D"/>
    <w:rsid w:val="004C0B74"/>
    <w:rsid w:val="004D02E3"/>
    <w:rsid w:val="004D1CDA"/>
    <w:rsid w:val="004D210B"/>
    <w:rsid w:val="004D482D"/>
    <w:rsid w:val="004E7D6F"/>
    <w:rsid w:val="004F797B"/>
    <w:rsid w:val="004F7D05"/>
    <w:rsid w:val="00502A8E"/>
    <w:rsid w:val="005039E6"/>
    <w:rsid w:val="00506356"/>
    <w:rsid w:val="005102C5"/>
    <w:rsid w:val="00510FA8"/>
    <w:rsid w:val="00514181"/>
    <w:rsid w:val="0051620C"/>
    <w:rsid w:val="00521E20"/>
    <w:rsid w:val="0052345F"/>
    <w:rsid w:val="0054235E"/>
    <w:rsid w:val="005532C8"/>
    <w:rsid w:val="005573E7"/>
    <w:rsid w:val="00570535"/>
    <w:rsid w:val="00573BDB"/>
    <w:rsid w:val="0057630E"/>
    <w:rsid w:val="00580F12"/>
    <w:rsid w:val="00586B7F"/>
    <w:rsid w:val="00587AB8"/>
    <w:rsid w:val="00593A3B"/>
    <w:rsid w:val="00593B0D"/>
    <w:rsid w:val="00595C81"/>
    <w:rsid w:val="0059657F"/>
    <w:rsid w:val="005B0644"/>
    <w:rsid w:val="005B0F5A"/>
    <w:rsid w:val="005B580B"/>
    <w:rsid w:val="005B644B"/>
    <w:rsid w:val="005C653C"/>
    <w:rsid w:val="005C682A"/>
    <w:rsid w:val="005C7D16"/>
    <w:rsid w:val="005D36D3"/>
    <w:rsid w:val="005D3AD9"/>
    <w:rsid w:val="005D5810"/>
    <w:rsid w:val="005E1915"/>
    <w:rsid w:val="005E1E78"/>
    <w:rsid w:val="005E4EED"/>
    <w:rsid w:val="005E5AA9"/>
    <w:rsid w:val="00600BA2"/>
    <w:rsid w:val="0060353C"/>
    <w:rsid w:val="00607546"/>
    <w:rsid w:val="00614BFE"/>
    <w:rsid w:val="00615CDE"/>
    <w:rsid w:val="00624A46"/>
    <w:rsid w:val="0063016D"/>
    <w:rsid w:val="00633DDF"/>
    <w:rsid w:val="006360A6"/>
    <w:rsid w:val="00636A71"/>
    <w:rsid w:val="00641DA0"/>
    <w:rsid w:val="006448F8"/>
    <w:rsid w:val="00645827"/>
    <w:rsid w:val="00652747"/>
    <w:rsid w:val="0065530D"/>
    <w:rsid w:val="00656E50"/>
    <w:rsid w:val="00661A87"/>
    <w:rsid w:val="00661E75"/>
    <w:rsid w:val="00664398"/>
    <w:rsid w:val="00664AE0"/>
    <w:rsid w:val="00667CE0"/>
    <w:rsid w:val="00667F3A"/>
    <w:rsid w:val="006741ED"/>
    <w:rsid w:val="00676D79"/>
    <w:rsid w:val="006777A4"/>
    <w:rsid w:val="00680DA0"/>
    <w:rsid w:val="00682FC1"/>
    <w:rsid w:val="006854C4"/>
    <w:rsid w:val="00692D09"/>
    <w:rsid w:val="0069682F"/>
    <w:rsid w:val="006A282F"/>
    <w:rsid w:val="006A4266"/>
    <w:rsid w:val="006A695B"/>
    <w:rsid w:val="006A7036"/>
    <w:rsid w:val="006B032D"/>
    <w:rsid w:val="006B3DEC"/>
    <w:rsid w:val="006B7282"/>
    <w:rsid w:val="006C4280"/>
    <w:rsid w:val="006D0788"/>
    <w:rsid w:val="006D4D39"/>
    <w:rsid w:val="006E0C99"/>
    <w:rsid w:val="006E1BCA"/>
    <w:rsid w:val="006E27E4"/>
    <w:rsid w:val="006F2D39"/>
    <w:rsid w:val="006F33B5"/>
    <w:rsid w:val="007059BB"/>
    <w:rsid w:val="0071050C"/>
    <w:rsid w:val="0071071B"/>
    <w:rsid w:val="0071781F"/>
    <w:rsid w:val="00730DF5"/>
    <w:rsid w:val="007345C0"/>
    <w:rsid w:val="00737DC6"/>
    <w:rsid w:val="007403E6"/>
    <w:rsid w:val="00741CF4"/>
    <w:rsid w:val="00742B9B"/>
    <w:rsid w:val="007450C8"/>
    <w:rsid w:val="00751B6A"/>
    <w:rsid w:val="007610F4"/>
    <w:rsid w:val="0076314C"/>
    <w:rsid w:val="00770A80"/>
    <w:rsid w:val="0077439D"/>
    <w:rsid w:val="00781709"/>
    <w:rsid w:val="007906A0"/>
    <w:rsid w:val="00794A50"/>
    <w:rsid w:val="00794B32"/>
    <w:rsid w:val="007977AF"/>
    <w:rsid w:val="007B06EC"/>
    <w:rsid w:val="007B2626"/>
    <w:rsid w:val="007E01F3"/>
    <w:rsid w:val="007E2146"/>
    <w:rsid w:val="007E526E"/>
    <w:rsid w:val="007E659B"/>
    <w:rsid w:val="007F28F5"/>
    <w:rsid w:val="008117F2"/>
    <w:rsid w:val="00812A7F"/>
    <w:rsid w:val="00812B8C"/>
    <w:rsid w:val="00812DF0"/>
    <w:rsid w:val="00814F15"/>
    <w:rsid w:val="008161B9"/>
    <w:rsid w:val="00820815"/>
    <w:rsid w:val="008225CC"/>
    <w:rsid w:val="0082304F"/>
    <w:rsid w:val="00827B55"/>
    <w:rsid w:val="008307B2"/>
    <w:rsid w:val="00830DDC"/>
    <w:rsid w:val="00834029"/>
    <w:rsid w:val="008353BE"/>
    <w:rsid w:val="00841973"/>
    <w:rsid w:val="00844017"/>
    <w:rsid w:val="00851654"/>
    <w:rsid w:val="00851BB4"/>
    <w:rsid w:val="00861767"/>
    <w:rsid w:val="008627A0"/>
    <w:rsid w:val="00862F83"/>
    <w:rsid w:val="008739C6"/>
    <w:rsid w:val="00874716"/>
    <w:rsid w:val="00875D17"/>
    <w:rsid w:val="00881E23"/>
    <w:rsid w:val="00887627"/>
    <w:rsid w:val="008929EB"/>
    <w:rsid w:val="00893150"/>
    <w:rsid w:val="00896018"/>
    <w:rsid w:val="00896E1A"/>
    <w:rsid w:val="008A12F5"/>
    <w:rsid w:val="008A2D5E"/>
    <w:rsid w:val="008A4829"/>
    <w:rsid w:val="008B78F3"/>
    <w:rsid w:val="008C418C"/>
    <w:rsid w:val="008D2CCC"/>
    <w:rsid w:val="008D7ABE"/>
    <w:rsid w:val="008E4D04"/>
    <w:rsid w:val="008E4FEE"/>
    <w:rsid w:val="008E5C0C"/>
    <w:rsid w:val="008E6155"/>
    <w:rsid w:val="008F6EFB"/>
    <w:rsid w:val="00900C2D"/>
    <w:rsid w:val="00901035"/>
    <w:rsid w:val="00920C3E"/>
    <w:rsid w:val="00925BB5"/>
    <w:rsid w:val="009308D0"/>
    <w:rsid w:val="00933435"/>
    <w:rsid w:val="00934149"/>
    <w:rsid w:val="009344A6"/>
    <w:rsid w:val="0093767A"/>
    <w:rsid w:val="009405C3"/>
    <w:rsid w:val="00940D11"/>
    <w:rsid w:val="009465BA"/>
    <w:rsid w:val="009573B5"/>
    <w:rsid w:val="00961B83"/>
    <w:rsid w:val="00963E0A"/>
    <w:rsid w:val="0096562C"/>
    <w:rsid w:val="00967703"/>
    <w:rsid w:val="00970AB6"/>
    <w:rsid w:val="00971E78"/>
    <w:rsid w:val="009721F9"/>
    <w:rsid w:val="009733D0"/>
    <w:rsid w:val="00980FD1"/>
    <w:rsid w:val="009815E7"/>
    <w:rsid w:val="00994CF5"/>
    <w:rsid w:val="009A6CAC"/>
    <w:rsid w:val="009A767C"/>
    <w:rsid w:val="009B4D61"/>
    <w:rsid w:val="009C0206"/>
    <w:rsid w:val="009C0ECA"/>
    <w:rsid w:val="009C790D"/>
    <w:rsid w:val="009D00CF"/>
    <w:rsid w:val="009D175F"/>
    <w:rsid w:val="009D515E"/>
    <w:rsid w:val="009E0C21"/>
    <w:rsid w:val="009E52F2"/>
    <w:rsid w:val="00A010B7"/>
    <w:rsid w:val="00A059FA"/>
    <w:rsid w:val="00A11200"/>
    <w:rsid w:val="00A145A0"/>
    <w:rsid w:val="00A219DE"/>
    <w:rsid w:val="00A21D46"/>
    <w:rsid w:val="00A2265F"/>
    <w:rsid w:val="00A23145"/>
    <w:rsid w:val="00A23849"/>
    <w:rsid w:val="00A23F13"/>
    <w:rsid w:val="00A271FB"/>
    <w:rsid w:val="00A35732"/>
    <w:rsid w:val="00A40228"/>
    <w:rsid w:val="00A517C8"/>
    <w:rsid w:val="00A52F91"/>
    <w:rsid w:val="00A5397A"/>
    <w:rsid w:val="00A55003"/>
    <w:rsid w:val="00A55175"/>
    <w:rsid w:val="00A61551"/>
    <w:rsid w:val="00A6447F"/>
    <w:rsid w:val="00A6526F"/>
    <w:rsid w:val="00A655E8"/>
    <w:rsid w:val="00A65C9C"/>
    <w:rsid w:val="00A860E9"/>
    <w:rsid w:val="00A9474C"/>
    <w:rsid w:val="00A94BA0"/>
    <w:rsid w:val="00A9597D"/>
    <w:rsid w:val="00AA04BC"/>
    <w:rsid w:val="00AA16B9"/>
    <w:rsid w:val="00AA196A"/>
    <w:rsid w:val="00AA2A45"/>
    <w:rsid w:val="00AA5134"/>
    <w:rsid w:val="00AA6C75"/>
    <w:rsid w:val="00AB006E"/>
    <w:rsid w:val="00AB0531"/>
    <w:rsid w:val="00AB1EBA"/>
    <w:rsid w:val="00AB608B"/>
    <w:rsid w:val="00AB7366"/>
    <w:rsid w:val="00AC1FBD"/>
    <w:rsid w:val="00AC3CF5"/>
    <w:rsid w:val="00AC461E"/>
    <w:rsid w:val="00AD072A"/>
    <w:rsid w:val="00AD3583"/>
    <w:rsid w:val="00AD4A81"/>
    <w:rsid w:val="00AE04CA"/>
    <w:rsid w:val="00AE499A"/>
    <w:rsid w:val="00AE5042"/>
    <w:rsid w:val="00AE50F2"/>
    <w:rsid w:val="00AF2A36"/>
    <w:rsid w:val="00AF6116"/>
    <w:rsid w:val="00AF6930"/>
    <w:rsid w:val="00AF6DFF"/>
    <w:rsid w:val="00AF7159"/>
    <w:rsid w:val="00B0052C"/>
    <w:rsid w:val="00B0433F"/>
    <w:rsid w:val="00B06240"/>
    <w:rsid w:val="00B06714"/>
    <w:rsid w:val="00B170C1"/>
    <w:rsid w:val="00B20F9A"/>
    <w:rsid w:val="00B216AD"/>
    <w:rsid w:val="00B27BDA"/>
    <w:rsid w:val="00B41E89"/>
    <w:rsid w:val="00B431C7"/>
    <w:rsid w:val="00B47F52"/>
    <w:rsid w:val="00B5002A"/>
    <w:rsid w:val="00B5282F"/>
    <w:rsid w:val="00B53310"/>
    <w:rsid w:val="00B65CFE"/>
    <w:rsid w:val="00B74590"/>
    <w:rsid w:val="00B82F97"/>
    <w:rsid w:val="00B90A60"/>
    <w:rsid w:val="00B93547"/>
    <w:rsid w:val="00B93F45"/>
    <w:rsid w:val="00B93FFF"/>
    <w:rsid w:val="00B951E6"/>
    <w:rsid w:val="00B953B6"/>
    <w:rsid w:val="00B9798F"/>
    <w:rsid w:val="00B97D8F"/>
    <w:rsid w:val="00BA4BBE"/>
    <w:rsid w:val="00BB15BA"/>
    <w:rsid w:val="00BB2828"/>
    <w:rsid w:val="00BB4D52"/>
    <w:rsid w:val="00BB4F02"/>
    <w:rsid w:val="00BB7052"/>
    <w:rsid w:val="00BC2F3F"/>
    <w:rsid w:val="00BC3D81"/>
    <w:rsid w:val="00BC6C0C"/>
    <w:rsid w:val="00BC7797"/>
    <w:rsid w:val="00BD1CC4"/>
    <w:rsid w:val="00BE064D"/>
    <w:rsid w:val="00BF757E"/>
    <w:rsid w:val="00BF7593"/>
    <w:rsid w:val="00C01025"/>
    <w:rsid w:val="00C03534"/>
    <w:rsid w:val="00C04DD1"/>
    <w:rsid w:val="00C05D0D"/>
    <w:rsid w:val="00C11E4F"/>
    <w:rsid w:val="00C1258D"/>
    <w:rsid w:val="00C13358"/>
    <w:rsid w:val="00C144A1"/>
    <w:rsid w:val="00C16D9A"/>
    <w:rsid w:val="00C21F32"/>
    <w:rsid w:val="00C23373"/>
    <w:rsid w:val="00C25F25"/>
    <w:rsid w:val="00C2633E"/>
    <w:rsid w:val="00C27C14"/>
    <w:rsid w:val="00C40441"/>
    <w:rsid w:val="00C4312E"/>
    <w:rsid w:val="00C515EA"/>
    <w:rsid w:val="00C52116"/>
    <w:rsid w:val="00C54D22"/>
    <w:rsid w:val="00C55B79"/>
    <w:rsid w:val="00C724AD"/>
    <w:rsid w:val="00C72FEC"/>
    <w:rsid w:val="00C731E4"/>
    <w:rsid w:val="00C73351"/>
    <w:rsid w:val="00C74F31"/>
    <w:rsid w:val="00C819B6"/>
    <w:rsid w:val="00C82F9C"/>
    <w:rsid w:val="00C91090"/>
    <w:rsid w:val="00C91C3E"/>
    <w:rsid w:val="00C91F38"/>
    <w:rsid w:val="00CA1546"/>
    <w:rsid w:val="00CA2ABF"/>
    <w:rsid w:val="00CA56D5"/>
    <w:rsid w:val="00CA74CB"/>
    <w:rsid w:val="00CB27ED"/>
    <w:rsid w:val="00CB7243"/>
    <w:rsid w:val="00CC24C5"/>
    <w:rsid w:val="00CC3D64"/>
    <w:rsid w:val="00CC4EE2"/>
    <w:rsid w:val="00CC5223"/>
    <w:rsid w:val="00CC76EB"/>
    <w:rsid w:val="00CD30AD"/>
    <w:rsid w:val="00CD37E1"/>
    <w:rsid w:val="00CD5EA3"/>
    <w:rsid w:val="00CE1E39"/>
    <w:rsid w:val="00CE25D8"/>
    <w:rsid w:val="00CE422E"/>
    <w:rsid w:val="00CE58F9"/>
    <w:rsid w:val="00CE7288"/>
    <w:rsid w:val="00CF05C2"/>
    <w:rsid w:val="00CF2D31"/>
    <w:rsid w:val="00CF4B44"/>
    <w:rsid w:val="00CF7FBE"/>
    <w:rsid w:val="00D00AEA"/>
    <w:rsid w:val="00D00DDB"/>
    <w:rsid w:val="00D02E47"/>
    <w:rsid w:val="00D03C31"/>
    <w:rsid w:val="00D04B30"/>
    <w:rsid w:val="00D11ABA"/>
    <w:rsid w:val="00D27993"/>
    <w:rsid w:val="00D30813"/>
    <w:rsid w:val="00D32061"/>
    <w:rsid w:val="00D4068D"/>
    <w:rsid w:val="00D40D76"/>
    <w:rsid w:val="00D47665"/>
    <w:rsid w:val="00D47DC7"/>
    <w:rsid w:val="00D60CE3"/>
    <w:rsid w:val="00D60EB9"/>
    <w:rsid w:val="00D6443F"/>
    <w:rsid w:val="00D75D21"/>
    <w:rsid w:val="00D75FC9"/>
    <w:rsid w:val="00D80FDC"/>
    <w:rsid w:val="00D84EAB"/>
    <w:rsid w:val="00D8658F"/>
    <w:rsid w:val="00D93918"/>
    <w:rsid w:val="00D977D6"/>
    <w:rsid w:val="00DA2626"/>
    <w:rsid w:val="00DA5651"/>
    <w:rsid w:val="00DA61C8"/>
    <w:rsid w:val="00DA6CAE"/>
    <w:rsid w:val="00DA7141"/>
    <w:rsid w:val="00DB0744"/>
    <w:rsid w:val="00DB0D05"/>
    <w:rsid w:val="00DB440E"/>
    <w:rsid w:val="00DB45CE"/>
    <w:rsid w:val="00DB6743"/>
    <w:rsid w:val="00DB6A0D"/>
    <w:rsid w:val="00DC3876"/>
    <w:rsid w:val="00DC3ECA"/>
    <w:rsid w:val="00DC580D"/>
    <w:rsid w:val="00DC5CA1"/>
    <w:rsid w:val="00DC6693"/>
    <w:rsid w:val="00DE20DB"/>
    <w:rsid w:val="00DE3764"/>
    <w:rsid w:val="00DF0001"/>
    <w:rsid w:val="00DF3998"/>
    <w:rsid w:val="00DF70C1"/>
    <w:rsid w:val="00DF70F9"/>
    <w:rsid w:val="00DF777D"/>
    <w:rsid w:val="00E02126"/>
    <w:rsid w:val="00E04CA1"/>
    <w:rsid w:val="00E06F2E"/>
    <w:rsid w:val="00E11840"/>
    <w:rsid w:val="00E12C98"/>
    <w:rsid w:val="00E16494"/>
    <w:rsid w:val="00E174A5"/>
    <w:rsid w:val="00E21F88"/>
    <w:rsid w:val="00E235F3"/>
    <w:rsid w:val="00E251FE"/>
    <w:rsid w:val="00E2559D"/>
    <w:rsid w:val="00E30EFA"/>
    <w:rsid w:val="00E35005"/>
    <w:rsid w:val="00E4364A"/>
    <w:rsid w:val="00E46064"/>
    <w:rsid w:val="00E46D91"/>
    <w:rsid w:val="00E47178"/>
    <w:rsid w:val="00E47448"/>
    <w:rsid w:val="00E57628"/>
    <w:rsid w:val="00E57EC2"/>
    <w:rsid w:val="00E63F54"/>
    <w:rsid w:val="00E67608"/>
    <w:rsid w:val="00E71E50"/>
    <w:rsid w:val="00E740D9"/>
    <w:rsid w:val="00E74198"/>
    <w:rsid w:val="00E76013"/>
    <w:rsid w:val="00E80024"/>
    <w:rsid w:val="00E92F4A"/>
    <w:rsid w:val="00E972DE"/>
    <w:rsid w:val="00EA0244"/>
    <w:rsid w:val="00EA13D8"/>
    <w:rsid w:val="00EB05BF"/>
    <w:rsid w:val="00EB4467"/>
    <w:rsid w:val="00EC200C"/>
    <w:rsid w:val="00EC3EE5"/>
    <w:rsid w:val="00EC4C9D"/>
    <w:rsid w:val="00EC4F2E"/>
    <w:rsid w:val="00EC52A5"/>
    <w:rsid w:val="00EC7B8D"/>
    <w:rsid w:val="00ED0B3D"/>
    <w:rsid w:val="00ED270E"/>
    <w:rsid w:val="00ED637B"/>
    <w:rsid w:val="00EE1C62"/>
    <w:rsid w:val="00EE4678"/>
    <w:rsid w:val="00EE66A7"/>
    <w:rsid w:val="00EF5474"/>
    <w:rsid w:val="00F072D3"/>
    <w:rsid w:val="00F0793B"/>
    <w:rsid w:val="00F23EEF"/>
    <w:rsid w:val="00F26A8A"/>
    <w:rsid w:val="00F32ABE"/>
    <w:rsid w:val="00F35977"/>
    <w:rsid w:val="00F35F66"/>
    <w:rsid w:val="00F426BE"/>
    <w:rsid w:val="00F4515A"/>
    <w:rsid w:val="00F461F8"/>
    <w:rsid w:val="00F50252"/>
    <w:rsid w:val="00F509E3"/>
    <w:rsid w:val="00F57DBB"/>
    <w:rsid w:val="00F62B3A"/>
    <w:rsid w:val="00F66052"/>
    <w:rsid w:val="00F67DCB"/>
    <w:rsid w:val="00F7153A"/>
    <w:rsid w:val="00F749E3"/>
    <w:rsid w:val="00F75A3C"/>
    <w:rsid w:val="00F80152"/>
    <w:rsid w:val="00F80183"/>
    <w:rsid w:val="00F923A0"/>
    <w:rsid w:val="00F92F61"/>
    <w:rsid w:val="00FA6237"/>
    <w:rsid w:val="00FB3119"/>
    <w:rsid w:val="00FB5340"/>
    <w:rsid w:val="00FB6EAF"/>
    <w:rsid w:val="00FB7394"/>
    <w:rsid w:val="00FC064B"/>
    <w:rsid w:val="00FC26DE"/>
    <w:rsid w:val="00FD06EA"/>
    <w:rsid w:val="00FD2633"/>
    <w:rsid w:val="00FE2220"/>
    <w:rsid w:val="00FE249F"/>
    <w:rsid w:val="00FF2B56"/>
    <w:rsid w:val="00FF7A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67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406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4068D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406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4068D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233ED1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B97D8F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B97D8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B97D8F"/>
    <w:rPr>
      <w:rFonts w:ascii="Calibri" w:eastAsia="宋体" w:hAnsi="Calibri" w:cs="Times New Roman"/>
      <w:sz w:val="18"/>
      <w:szCs w:val="18"/>
    </w:rPr>
  </w:style>
  <w:style w:type="table" w:styleId="a8">
    <w:name w:val="Table Grid"/>
    <w:basedOn w:val="a1"/>
    <w:uiPriority w:val="59"/>
    <w:rsid w:val="00E57EC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Document\SJTU%20Course\&#22823;&#23398;&#29289;&#29702;&#23454;&#39564;\&#23398;&#26399;%20%232\Report%20Template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5FE87-98EE-43F2-AD38-11D681D51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Template.dotx</Template>
  <TotalTime>951</TotalTime>
  <Pages>10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> </Company>
  <LinksUpToDate>false</LinksUpToDate>
  <CharactersWithSpaces>4610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StarForever</dc:creator>
  <cp:keywords/>
  <dc:description/>
  <cp:lastModifiedBy>extended</cp:lastModifiedBy>
  <cp:revision>140</cp:revision>
  <dcterms:created xsi:type="dcterms:W3CDTF">2008-09-16T12:41:00Z</dcterms:created>
  <dcterms:modified xsi:type="dcterms:W3CDTF">2008-10-19T03:07:00Z</dcterms:modified>
</cp:coreProperties>
</file>